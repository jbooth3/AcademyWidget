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id w:val="-880703208"/>
        <w:docPartObj>
          <w:docPartGallery w:val="Cover Pages"/>
          <w:docPartUnique/>
        </w:docPartObj>
      </w:sdtPr>
      <w:sdtEndPr/>
      <w:sdtContent>
        <w:p w14:paraId="1B893FCB" w14:textId="42B8D065" w:rsidR="00123C65" w:rsidRDefault="00123C65" w:rsidP="00541A68"/>
        <w:tbl>
          <w:tblPr>
            <w:tblStyle w:val="TableGrid"/>
            <w:tblW w:w="108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34"/>
          </w:tblGrid>
          <w:tr w:rsidR="004E2683" w14:paraId="0775ADAA" w14:textId="77777777" w:rsidTr="004E2683">
            <w:trPr>
              <w:trHeight w:val="5073"/>
            </w:trPr>
            <w:tc>
              <w:tcPr>
                <w:tcW w:w="10834" w:type="dxa"/>
              </w:tcPr>
              <w:p w14:paraId="031B0932" w14:textId="3FA74175" w:rsidR="004E2683" w:rsidRDefault="004E2683" w:rsidP="00541A68"/>
              <w:p w14:paraId="0B6CDC9B" w14:textId="77777777" w:rsidR="004E2683" w:rsidRDefault="004E2683" w:rsidP="00541A68"/>
              <w:p w14:paraId="453CBD5C" w14:textId="77777777" w:rsidR="004E2683" w:rsidRDefault="004E2683" w:rsidP="00541A68"/>
              <w:p w14:paraId="6A562FD3" w14:textId="3A658F04" w:rsidR="004E2683" w:rsidRDefault="004E2683" w:rsidP="00541A68">
                <w:r>
                  <w:rPr>
                    <w:noProof/>
                  </w:rPr>
                  <w:drawing>
                    <wp:inline distT="0" distB="0" distL="0" distR="0" wp14:anchorId="652C5967" wp14:editId="343C7BFF">
                      <wp:extent cx="3606800" cy="965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SU-Logo.jpg"/>
                              <pic:cNvPicPr/>
                            </pic:nvPicPr>
                            <pic:blipFill>
                              <a:blip r:embed="rId9">
                                <a:extLst>
                                  <a:ext uri="{28A0092B-C50C-407E-A947-70E740481C1C}">
                                    <a14:useLocalDpi xmlns:a14="http://schemas.microsoft.com/office/drawing/2010/main" val="0"/>
                                  </a:ext>
                                </a:extLst>
                              </a:blip>
                              <a:stretch>
                                <a:fillRect/>
                              </a:stretch>
                            </pic:blipFill>
                            <pic:spPr>
                              <a:xfrm>
                                <a:off x="0" y="0"/>
                                <a:ext cx="3606800" cy="965200"/>
                              </a:xfrm>
                              <a:prstGeom prst="rect">
                                <a:avLst/>
                              </a:prstGeom>
                            </pic:spPr>
                          </pic:pic>
                        </a:graphicData>
                      </a:graphic>
                    </wp:inline>
                  </w:drawing>
                </w:r>
              </w:p>
            </w:tc>
          </w:tr>
        </w:tbl>
        <w:p w14:paraId="7B6119F9" w14:textId="4D3FD66C" w:rsidR="00123C65" w:rsidRDefault="00123C65" w:rsidP="00541A68"/>
        <w:p w14:paraId="572E4D62" w14:textId="77777777" w:rsidR="00123C65" w:rsidRDefault="00123C65" w:rsidP="00541A68"/>
        <w:p w14:paraId="265B800B" w14:textId="77777777" w:rsidR="00123C65" w:rsidRDefault="00123C65" w:rsidP="00541A68"/>
        <w:p w14:paraId="32DE7036" w14:textId="51FA95C4" w:rsidR="00123C65" w:rsidRDefault="00123C65" w:rsidP="00541A68"/>
        <w:tbl>
          <w:tblPr>
            <w:tblStyle w:val="TableGrid"/>
            <w:tblW w:w="0" w:type="auto"/>
            <w:tblLook w:val="04A0" w:firstRow="1" w:lastRow="0" w:firstColumn="1" w:lastColumn="0" w:noHBand="0" w:noVBand="1"/>
          </w:tblPr>
          <w:tblGrid>
            <w:gridCol w:w="10790"/>
          </w:tblGrid>
          <w:tr w:rsidR="004E2683" w14:paraId="61E901D0" w14:textId="77777777" w:rsidTr="004E2683">
            <w:trPr>
              <w:trHeight w:val="5066"/>
            </w:trPr>
            <w:tc>
              <w:tcPr>
                <w:tcW w:w="10790" w:type="dxa"/>
                <w:shd w:val="clear" w:color="auto" w:fill="092C74"/>
              </w:tcPr>
              <w:p w14:paraId="468237D5" w14:textId="77777777" w:rsidR="004E2683" w:rsidRDefault="004E2683" w:rsidP="004E2683"/>
              <w:p w14:paraId="0CA4B44F" w14:textId="77777777" w:rsidR="004E2683" w:rsidRDefault="004E2683" w:rsidP="004E2683">
                <w:r>
                  <w:rPr>
                    <w:noProof/>
                  </w:rPr>
                  <mc:AlternateContent>
                    <mc:Choice Requires="wps">
                      <w:drawing>
                        <wp:anchor distT="0" distB="0" distL="114300" distR="114300" simplePos="0" relativeHeight="251698176" behindDoc="0" locked="0" layoutInCell="1" allowOverlap="1" wp14:anchorId="60C9377A" wp14:editId="22621FB6">
                          <wp:simplePos x="0" y="0"/>
                          <wp:positionH relativeFrom="column">
                            <wp:posOffset>-44577</wp:posOffset>
                          </wp:positionH>
                          <wp:positionV relativeFrom="paragraph">
                            <wp:posOffset>153670</wp:posOffset>
                          </wp:positionV>
                          <wp:extent cx="6467475" cy="10363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467475" cy="1036320"/>
                                  </a:xfrm>
                                  <a:prstGeom prst="rect">
                                    <a:avLst/>
                                  </a:prstGeom>
                                  <a:noFill/>
                                  <a:ln w="6350">
                                    <a:noFill/>
                                  </a:ln>
                                </wps:spPr>
                                <wps:txbx>
                                  <w:txbxContent>
                                    <w:p w14:paraId="081FE0E5" w14:textId="77777777" w:rsidR="004E2683" w:rsidRPr="00123C65" w:rsidRDefault="004E2683" w:rsidP="004E2683">
                                      <w:pPr>
                                        <w:pStyle w:val="TitleWhite"/>
                                        <w:jc w:val="center"/>
                                        <w:rPr>
                                          <w:sz w:val="56"/>
                                          <w:lang w:val="en-CA"/>
                                        </w:rPr>
                                      </w:pPr>
                                      <w:r>
                                        <w:rPr>
                                          <w:sz w:val="56"/>
                                          <w:lang w:val="en-CA"/>
                                        </w:rPr>
                                        <w:t>Academy Tools (Widget) Guide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C9377A" id="_x0000_t202" coordsize="21600,21600" o:spt="202" path="m,l,21600r21600,l21600,xe">
                          <v:stroke joinstyle="miter"/>
                          <v:path gradientshapeok="t" o:connecttype="rect"/>
                        </v:shapetype>
                        <v:shape id="Text Box 10" o:spid="_x0000_s1026" type="#_x0000_t202" style="position:absolute;margin-left:-3.5pt;margin-top:12.1pt;width:509.25pt;height:8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" filled="f" stroked="f" strokeweight=".5pt">
                          <v:textbox>
                            <w:txbxContent>
                              <w:p w14:paraId="081FE0E5" w14:textId="77777777" w:rsidR="004E2683" w:rsidRPr="00123C65" w:rsidRDefault="004E2683" w:rsidP="004E2683">
                                <w:pPr>
                                  <w:pStyle w:val="TitleWhite"/>
                                  <w:jc w:val="center"/>
                                  <w:rPr>
                                    <w:sz w:val="56"/>
                                    <w:lang w:val="en-CA"/>
                                  </w:rPr>
                                </w:pPr>
                                <w:r>
                                  <w:rPr>
                                    <w:sz w:val="56"/>
                                    <w:lang w:val="en-CA"/>
                                  </w:rPr>
                                  <w:t>Academy Tools (Widget) Guide</w:t>
                                </w:r>
                              </w:p>
                            </w:txbxContent>
                          </v:textbox>
                        </v:shape>
                      </w:pict>
                    </mc:Fallback>
                  </mc:AlternateContent>
                </w:r>
              </w:p>
              <w:p w14:paraId="25A5F60B" w14:textId="77777777" w:rsidR="004E2683" w:rsidRDefault="004E2683" w:rsidP="004E2683"/>
              <w:p w14:paraId="6ADCD870" w14:textId="77777777" w:rsidR="004E2683" w:rsidRDefault="004E2683" w:rsidP="004E2683"/>
              <w:p w14:paraId="356835BA" w14:textId="77777777" w:rsidR="004E2683" w:rsidRDefault="004E2683" w:rsidP="004E2683">
                <w:r>
                  <w:rPr>
                    <w:noProof/>
                  </w:rPr>
                  <mc:AlternateContent>
                    <mc:Choice Requires="wps">
                      <w:drawing>
                        <wp:anchor distT="0" distB="0" distL="114300" distR="114300" simplePos="0" relativeHeight="251697152" behindDoc="0" locked="0" layoutInCell="1" allowOverlap="1" wp14:anchorId="29673B2C" wp14:editId="7855C758">
                          <wp:simplePos x="0" y="0"/>
                          <wp:positionH relativeFrom="column">
                            <wp:posOffset>-41910</wp:posOffset>
                          </wp:positionH>
                          <wp:positionV relativeFrom="paragraph">
                            <wp:posOffset>132824</wp:posOffset>
                          </wp:positionV>
                          <wp:extent cx="6467475" cy="596900"/>
                          <wp:effectExtent l="0" t="0" r="0" b="0"/>
                          <wp:wrapNone/>
                          <wp:docPr id="7" name="Text Box 7"/>
                          <wp:cNvGraphicFramePr/>
                          <a:graphic xmlns:a="http://schemas.openxmlformats.org/drawingml/2006/main">
                            <a:graphicData uri="http://schemas.microsoft.com/office/word/2010/wordprocessingShape">
                              <wps:wsp>
                                <wps:cNvSpPr txBox="1"/>
                                <wps:spPr>
                                  <a:xfrm>
                                    <a:off x="0" y="0"/>
                                    <a:ext cx="6467475" cy="596900"/>
                                  </a:xfrm>
                                  <a:prstGeom prst="rect">
                                    <a:avLst/>
                                  </a:prstGeom>
                                  <a:noFill/>
                                  <a:ln w="6350">
                                    <a:noFill/>
                                  </a:ln>
                                </wps:spPr>
                                <wps:txbx>
                                  <w:txbxContent>
                                    <w:p w14:paraId="4A0373F4" w14:textId="09D55B89" w:rsidR="004E2683" w:rsidRPr="00123C65" w:rsidRDefault="004E2683" w:rsidP="004E2683">
                                      <w:pPr>
                                        <w:pStyle w:val="Header"/>
                                        <w:jc w:val="center"/>
                                        <w:rPr>
                                          <w:rFonts w:cs="Arial"/>
                                          <w:color w:val="FFFFFF" w:themeColor="background1"/>
                                          <w:sz w:val="32"/>
                                          <w:szCs w:val="32"/>
                                          <w:lang w:val="en-CA"/>
                                        </w:rPr>
                                      </w:pPr>
                                      <w:r>
                                        <w:rPr>
                                          <w:rFonts w:cs="Arial"/>
                                          <w:color w:val="FFFFFF" w:themeColor="background1"/>
                                          <w:sz w:val="32"/>
                                          <w:szCs w:val="32"/>
                                          <w:lang w:val="en-CA"/>
                                        </w:rPr>
                                        <w:t>CID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73B2C" id="Text Box 7" o:spid="_x0000_s1027" type="#_x0000_t202" style="position:absolute;margin-left:-3.3pt;margin-top:10.45pt;width:509.25pt;height:4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" filled="f" stroked="f" strokeweight=".5pt">
                          <v:textbox>
                            <w:txbxContent>
                              <w:p w14:paraId="4A0373F4" w14:textId="09D55B89" w:rsidR="004E2683" w:rsidRPr="00123C65" w:rsidRDefault="004E2683" w:rsidP="004E2683">
                                <w:pPr>
                                  <w:pStyle w:val="Header"/>
                                  <w:jc w:val="center"/>
                                  <w:rPr>
                                    <w:rFonts w:cs="Arial"/>
                                    <w:color w:val="FFFFFF" w:themeColor="background1"/>
                                    <w:sz w:val="32"/>
                                    <w:szCs w:val="32"/>
                                    <w:lang w:val="en-CA"/>
                                  </w:rPr>
                                </w:pPr>
                                <w:r>
                                  <w:rPr>
                                    <w:rFonts w:cs="Arial"/>
                                    <w:color w:val="FFFFFF" w:themeColor="background1"/>
                                    <w:sz w:val="32"/>
                                    <w:szCs w:val="32"/>
                                    <w:lang w:val="en-CA"/>
                                  </w:rPr>
                                  <w:t>CID</w:t>
                                </w:r>
                              </w:p>
                            </w:txbxContent>
                          </v:textbox>
                        </v:shape>
                      </w:pict>
                    </mc:Fallback>
                  </mc:AlternateContent>
                </w:r>
              </w:p>
              <w:p w14:paraId="70F6C5C5" w14:textId="2C17072F" w:rsidR="004E2683" w:rsidRDefault="004E2683" w:rsidP="004E2683"/>
              <w:p w14:paraId="460E0B14" w14:textId="0A7B56E4" w:rsidR="004E2683" w:rsidRDefault="004E2683" w:rsidP="004E2683">
                <w:r>
                  <w:rPr>
                    <w:noProof/>
                  </w:rPr>
                  <mc:AlternateContent>
                    <mc:Choice Requires="wps">
                      <w:drawing>
                        <wp:anchor distT="0" distB="0" distL="114300" distR="114300" simplePos="0" relativeHeight="251699200" behindDoc="0" locked="0" layoutInCell="1" allowOverlap="1" wp14:anchorId="0DCD7C4C" wp14:editId="1D2D4AF6">
                          <wp:simplePos x="0" y="0"/>
                          <wp:positionH relativeFrom="margin">
                            <wp:posOffset>-33655</wp:posOffset>
                          </wp:positionH>
                          <wp:positionV relativeFrom="paragraph">
                            <wp:posOffset>88901</wp:posOffset>
                          </wp:positionV>
                          <wp:extent cx="6467475" cy="514350"/>
                          <wp:effectExtent l="0" t="0" r="0" b="0"/>
                          <wp:wrapNone/>
                          <wp:docPr id="2" name="Text Box 2"/>
                          <wp:cNvGraphicFramePr/>
                          <a:graphic xmlns:a="http://schemas.openxmlformats.org/drawingml/2006/main">
                            <a:graphicData uri="http://schemas.microsoft.com/office/word/2010/wordprocessingShape">
                              <wps:wsp>
                                <wps:cNvSpPr txBox="1"/>
                                <wps:spPr>
                                  <a:xfrm>
                                    <a:off x="0" y="0"/>
                                    <a:ext cx="6467475" cy="514350"/>
                                  </a:xfrm>
                                  <a:prstGeom prst="rect">
                                    <a:avLst/>
                                  </a:prstGeom>
                                  <a:noFill/>
                                  <a:ln w="6350">
                                    <a:noFill/>
                                  </a:ln>
                                </wps:spPr>
                                <wps:txbx>
                                  <w:txbxContent>
                                    <w:sdt>
                                      <w:sdtPr>
                                        <w:rPr>
                                          <w:rFonts w:cs="Arial"/>
                                          <w:color w:val="FFFFFF" w:themeColor="background1"/>
                                          <w:sz w:val="32"/>
                                          <w:szCs w:val="32"/>
                                        </w:rPr>
                                        <w:alias w:val="Publish Date"/>
                                        <w:tag w:val=""/>
                                        <w:id w:val="1553110889"/>
                                        <w:placeholder>
                                          <w:docPart w:val="0CBB6B5400A64F4F8302D1BB6A08380E"/>
                                        </w:placeholder>
                                        <w:dataBinding w:prefixMappings="xmlns:ns0='http://schemas.microsoft.com/office/2006/coverPageProps' " w:xpath="/ns0:CoverPageProperties[1]/ns0:PublishDate[1]" w:storeItemID="{55AF091B-3C7A-41E3-B477-F2FDAA23CFDA}"/>
                                        <w:date w:fullDate="2017-10-11T00:00:00Z">
                                          <w:dateFormat w:val="M/d/yyyy"/>
                                          <w:lid w:val="en-US"/>
                                          <w:storeMappedDataAs w:val="dateTime"/>
                                          <w:calendar w:val="gregorian"/>
                                        </w:date>
                                      </w:sdtPr>
                                      <w:sdtEndPr/>
                                      <w:sdtContent>
                                        <w:p w14:paraId="01842B6A" w14:textId="4868E8E6" w:rsidR="004E2683" w:rsidRPr="00122F99" w:rsidRDefault="004E2683" w:rsidP="004E2683">
                                          <w:pPr>
                                            <w:pStyle w:val="Header"/>
                                            <w:jc w:val="center"/>
                                            <w:rPr>
                                              <w:rFonts w:cs="Arial"/>
                                              <w:color w:val="FFFFFF" w:themeColor="background1"/>
                                              <w:sz w:val="32"/>
                                              <w:szCs w:val="32"/>
                                            </w:rPr>
                                          </w:pPr>
                                          <w:r>
                                            <w:rPr>
                                              <w:rFonts w:cs="Arial"/>
                                              <w:color w:val="FFFFFF" w:themeColor="background1"/>
                                              <w:sz w:val="32"/>
                                              <w:szCs w:val="32"/>
                                            </w:rPr>
                                            <w:t>10/11/2017</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D7C4C" id="Text Box 2" o:spid="_x0000_s1028" type="#_x0000_t202" style="position:absolute;margin-left:-2.65pt;margin-top:7pt;width:509.25pt;height:40.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" filled="f" stroked="f" strokeweight=".5pt">
                          <v:textbox>
                            <w:txbxContent>
                              <w:sdt>
                                <w:sdtPr>
                                  <w:rPr>
                                    <w:rFonts w:cs="Arial"/>
                                    <w:color w:val="FFFFFF" w:themeColor="background1"/>
                                    <w:sz w:val="32"/>
                                    <w:szCs w:val="32"/>
                                  </w:rPr>
                                  <w:alias w:val="Publish Date"/>
                                  <w:tag w:val=""/>
                                  <w:id w:val="1553110889"/>
                                  <w:placeholder>
                                    <w:docPart w:val="0CBB6B5400A64F4F8302D1BB6A08380E"/>
                                  </w:placeholder>
                                  <w:dataBinding w:prefixMappings="xmlns:ns0='http://schemas.microsoft.com/office/2006/coverPageProps' " w:xpath="/ns0:CoverPageProperties[1]/ns0:PublishDate[1]" w:storeItemID="{55AF091B-3C7A-41E3-B477-F2FDAA23CFDA}"/>
                                  <w:date w:fullDate="2017-10-11T00:00:00Z">
                                    <w:dateFormat w:val="M/d/yyyy"/>
                                    <w:lid w:val="en-US"/>
                                    <w:storeMappedDataAs w:val="dateTime"/>
                                    <w:calendar w:val="gregorian"/>
                                  </w:date>
                                </w:sdtPr>
                                <w:sdtContent>
                                  <w:p w14:paraId="01842B6A" w14:textId="4868E8E6" w:rsidR="004E2683" w:rsidRPr="00122F99" w:rsidRDefault="004E2683" w:rsidP="004E2683">
                                    <w:pPr>
                                      <w:pStyle w:val="Header"/>
                                      <w:jc w:val="center"/>
                                      <w:rPr>
                                        <w:rFonts w:cs="Arial"/>
                                        <w:color w:val="FFFFFF" w:themeColor="background1"/>
                                        <w:sz w:val="32"/>
                                        <w:szCs w:val="32"/>
                                      </w:rPr>
                                    </w:pPr>
                                    <w:r>
                                      <w:rPr>
                                        <w:rFonts w:cs="Arial"/>
                                        <w:color w:val="FFFFFF" w:themeColor="background1"/>
                                        <w:sz w:val="32"/>
                                        <w:szCs w:val="32"/>
                                      </w:rPr>
                                      <w:t>10/11/2017</w:t>
                                    </w:r>
                                  </w:p>
                                </w:sdtContent>
                              </w:sdt>
                            </w:txbxContent>
                          </v:textbox>
                          <w10:wrap anchorx="margin"/>
                        </v:shape>
                      </w:pict>
                    </mc:Fallback>
                  </mc:AlternateContent>
                </w:r>
              </w:p>
              <w:p w14:paraId="458A3390" w14:textId="23CBE97D" w:rsidR="004E2683" w:rsidRDefault="004E2683" w:rsidP="004E2683">
                <w:pPr>
                  <w:spacing w:after="200" w:line="276" w:lineRule="auto"/>
                  <w:rPr>
                    <w:rFonts w:eastAsiaTheme="majorEastAsia" w:cstheme="majorBidi"/>
                    <w:bCs/>
                    <w:color w:val="E87511" w:themeColor="background2"/>
                    <w:sz w:val="32"/>
                    <w:szCs w:val="28"/>
                  </w:rPr>
                </w:pPr>
                <w:r>
                  <w:br w:type="page"/>
                </w:r>
              </w:p>
            </w:tc>
          </w:tr>
        </w:tbl>
        <w:p w14:paraId="3B7C76A7" w14:textId="77777777" w:rsidR="004E2683" w:rsidRDefault="004E2683">
          <w:pPr>
            <w:spacing w:after="200" w:line="276" w:lineRule="auto"/>
            <w:rPr>
              <w:rFonts w:eastAsiaTheme="majorEastAsia" w:cstheme="majorBidi"/>
              <w:bCs/>
              <w:color w:val="E87511" w:themeColor="background2"/>
              <w:sz w:val="32"/>
              <w:szCs w:val="28"/>
            </w:rPr>
          </w:pPr>
        </w:p>
        <w:p w14:paraId="7A26DD3D" w14:textId="77777777" w:rsidR="004E2683" w:rsidRDefault="004E2683">
          <w:pPr>
            <w:spacing w:after="200" w:line="276" w:lineRule="auto"/>
            <w:rPr>
              <w:rFonts w:eastAsiaTheme="majorEastAsia" w:cstheme="majorBidi"/>
              <w:bCs/>
              <w:color w:val="E87511" w:themeColor="background2"/>
              <w:sz w:val="32"/>
              <w:szCs w:val="28"/>
            </w:rPr>
          </w:pPr>
        </w:p>
        <w:p w14:paraId="36ACDE0C" w14:textId="77777777" w:rsidR="004E2683" w:rsidRDefault="004E2683">
          <w:pPr>
            <w:spacing w:after="200" w:line="276" w:lineRule="auto"/>
            <w:rPr>
              <w:rFonts w:eastAsiaTheme="majorEastAsia" w:cstheme="majorBidi"/>
              <w:bCs/>
              <w:color w:val="E87511" w:themeColor="background2"/>
              <w:sz w:val="32"/>
              <w:szCs w:val="28"/>
            </w:rPr>
          </w:pPr>
        </w:p>
        <w:p w14:paraId="78D65367" w14:textId="77777777" w:rsidR="00470A9D" w:rsidRDefault="00470A9D">
          <w:pPr>
            <w:spacing w:after="200" w:line="276" w:lineRule="auto"/>
            <w:rPr>
              <w:rFonts w:eastAsiaTheme="majorEastAsia" w:cstheme="majorBidi"/>
              <w:bCs/>
              <w:color w:val="E87511" w:themeColor="background2"/>
              <w:sz w:val="32"/>
              <w:szCs w:val="28"/>
            </w:rPr>
          </w:pPr>
        </w:p>
        <w:p w14:paraId="4FE03366" w14:textId="77777777" w:rsidR="00470A9D" w:rsidRDefault="00470A9D">
          <w:pPr>
            <w:spacing w:after="200" w:line="276" w:lineRule="auto"/>
            <w:rPr>
              <w:rFonts w:eastAsiaTheme="majorEastAsia" w:cstheme="majorBidi"/>
              <w:bCs/>
              <w:color w:val="E87511" w:themeColor="background2"/>
              <w:sz w:val="32"/>
              <w:szCs w:val="28"/>
            </w:rPr>
          </w:pPr>
        </w:p>
        <w:p w14:paraId="39F07CDD" w14:textId="56888EEE" w:rsidR="00123C65" w:rsidRDefault="00D44A0E">
          <w:pPr>
            <w:spacing w:after="200" w:line="276" w:lineRule="auto"/>
            <w:rPr>
              <w:rFonts w:eastAsiaTheme="majorEastAsia" w:cstheme="majorBidi"/>
              <w:bCs/>
              <w:color w:val="E87511" w:themeColor="background2"/>
              <w:sz w:val="32"/>
              <w:szCs w:val="28"/>
            </w:rPr>
          </w:pPr>
        </w:p>
      </w:sdtContent>
    </w:sdt>
    <w:sdt>
      <w:sdtPr>
        <w:rPr>
          <w:rFonts w:ascii="Arial" w:eastAsiaTheme="minorHAnsi" w:hAnsi="Arial" w:cstheme="minorBidi"/>
          <w:color w:val="092C74"/>
          <w:kern w:val="28"/>
          <w:sz w:val="20"/>
          <w:szCs w:val="22"/>
        </w:rPr>
        <w:id w:val="858473596"/>
        <w:docPartObj>
          <w:docPartGallery w:val="Table of Contents"/>
          <w:docPartUnique/>
        </w:docPartObj>
      </w:sdtPr>
      <w:sdtEndPr>
        <w:rPr>
          <w:b/>
          <w:bCs/>
          <w:noProof/>
          <w:color w:val="55595B" w:themeColor="text1"/>
        </w:rPr>
      </w:sdtEndPr>
      <w:sdtContent>
        <w:p w14:paraId="2F2453A2" w14:textId="07DBE2BB" w:rsidR="001A13D6" w:rsidRPr="00470A9D" w:rsidRDefault="001A13D6">
          <w:pPr>
            <w:pStyle w:val="TOCHeading"/>
            <w:rPr>
              <w:color w:val="092C74"/>
            </w:rPr>
          </w:pPr>
          <w:r w:rsidRPr="00470A9D">
            <w:rPr>
              <w:color w:val="092C74"/>
            </w:rPr>
            <w:t>Table of Contents</w:t>
          </w:r>
        </w:p>
        <w:p w14:paraId="4881028C" w14:textId="29E09B9E" w:rsidR="001A13D6" w:rsidRDefault="001A13D6">
          <w:pPr>
            <w:pStyle w:val="TOC1"/>
            <w:tabs>
              <w:tab w:val="right" w:leader="dot" w:pos="10790"/>
            </w:tabs>
            <w:rPr>
              <w:rFonts w:asciiTheme="minorHAnsi" w:eastAsiaTheme="minorEastAsia" w:hAnsiTheme="minorHAnsi"/>
              <w:noProof/>
              <w:color w:val="auto"/>
              <w:kern w:val="0"/>
              <w:sz w:val="22"/>
              <w:lang w:val="en-CA" w:eastAsia="en-CA"/>
            </w:rPr>
          </w:pPr>
          <w:r>
            <w:fldChar w:fldCharType="begin"/>
          </w:r>
          <w:r>
            <w:instrText xml:space="preserve"> TOC \o "1-3" \h \z \u </w:instrText>
          </w:r>
          <w:r>
            <w:fldChar w:fldCharType="separate"/>
          </w:r>
          <w:hyperlink w:anchor="_Toc492021190" w:history="1">
            <w:r w:rsidR="00CE5734">
              <w:rPr>
                <w:rStyle w:val="Hyperlink"/>
                <w:noProof/>
              </w:rPr>
              <w:t>Academy Tools</w:t>
            </w:r>
            <w:r w:rsidRPr="00830B64">
              <w:rPr>
                <w:rStyle w:val="Hyperlink"/>
                <w:noProof/>
              </w:rPr>
              <w:t xml:space="preserve"> (</w:t>
            </w:r>
            <w:r w:rsidR="00CE5734">
              <w:rPr>
                <w:rStyle w:val="Hyperlink"/>
                <w:noProof/>
              </w:rPr>
              <w:t>Widget</w:t>
            </w:r>
            <w:r w:rsidRPr="00830B64">
              <w:rPr>
                <w:rStyle w:val="Hyperlink"/>
                <w:noProof/>
              </w:rPr>
              <w:t>) Overview</w:t>
            </w:r>
            <w:r>
              <w:rPr>
                <w:noProof/>
                <w:webHidden/>
              </w:rPr>
              <w:tab/>
            </w:r>
            <w:r>
              <w:rPr>
                <w:noProof/>
                <w:webHidden/>
              </w:rPr>
              <w:fldChar w:fldCharType="begin"/>
            </w:r>
            <w:r>
              <w:rPr>
                <w:noProof/>
                <w:webHidden/>
              </w:rPr>
              <w:instrText xml:space="preserve"> PAGEREF _Toc492021190 \h </w:instrText>
            </w:r>
            <w:r>
              <w:rPr>
                <w:noProof/>
                <w:webHidden/>
              </w:rPr>
            </w:r>
            <w:r>
              <w:rPr>
                <w:noProof/>
                <w:webHidden/>
              </w:rPr>
              <w:fldChar w:fldCharType="separate"/>
            </w:r>
            <w:r>
              <w:rPr>
                <w:noProof/>
                <w:webHidden/>
              </w:rPr>
              <w:t>2</w:t>
            </w:r>
            <w:r>
              <w:rPr>
                <w:noProof/>
                <w:webHidden/>
              </w:rPr>
              <w:fldChar w:fldCharType="end"/>
            </w:r>
          </w:hyperlink>
        </w:p>
        <w:p w14:paraId="184B80FD" w14:textId="07F67757" w:rsidR="001A13D6" w:rsidRDefault="00D44A0E">
          <w:pPr>
            <w:pStyle w:val="TOC1"/>
            <w:tabs>
              <w:tab w:val="right" w:leader="dot" w:pos="10790"/>
            </w:tabs>
            <w:rPr>
              <w:rFonts w:asciiTheme="minorHAnsi" w:eastAsiaTheme="minorEastAsia" w:hAnsiTheme="minorHAnsi"/>
              <w:noProof/>
              <w:color w:val="auto"/>
              <w:kern w:val="0"/>
              <w:sz w:val="22"/>
              <w:lang w:val="en-CA" w:eastAsia="en-CA"/>
            </w:rPr>
          </w:pPr>
          <w:hyperlink w:anchor="_Toc492021191" w:history="1">
            <w:r w:rsidR="001A13D6" w:rsidRPr="00830B64">
              <w:rPr>
                <w:rStyle w:val="Hyperlink"/>
                <w:noProof/>
              </w:rPr>
              <w:t>Setup</w:t>
            </w:r>
            <w:r w:rsidR="001A13D6">
              <w:rPr>
                <w:noProof/>
                <w:webHidden/>
              </w:rPr>
              <w:tab/>
            </w:r>
            <w:r w:rsidR="001A13D6">
              <w:rPr>
                <w:noProof/>
                <w:webHidden/>
              </w:rPr>
              <w:fldChar w:fldCharType="begin"/>
            </w:r>
            <w:r w:rsidR="001A13D6">
              <w:rPr>
                <w:noProof/>
                <w:webHidden/>
              </w:rPr>
              <w:instrText xml:space="preserve"> PAGEREF _Toc492021191 \h </w:instrText>
            </w:r>
            <w:r w:rsidR="001A13D6">
              <w:rPr>
                <w:noProof/>
                <w:webHidden/>
              </w:rPr>
            </w:r>
            <w:r w:rsidR="001A13D6">
              <w:rPr>
                <w:noProof/>
                <w:webHidden/>
              </w:rPr>
              <w:fldChar w:fldCharType="separate"/>
            </w:r>
            <w:r w:rsidR="001A13D6">
              <w:rPr>
                <w:noProof/>
                <w:webHidden/>
              </w:rPr>
              <w:t>2</w:t>
            </w:r>
            <w:r w:rsidR="001A13D6">
              <w:rPr>
                <w:noProof/>
                <w:webHidden/>
              </w:rPr>
              <w:fldChar w:fldCharType="end"/>
            </w:r>
          </w:hyperlink>
        </w:p>
        <w:p w14:paraId="23A0325E" w14:textId="30AF9B9D" w:rsidR="001A13D6" w:rsidRDefault="00D44A0E">
          <w:pPr>
            <w:pStyle w:val="TOC2"/>
            <w:tabs>
              <w:tab w:val="right" w:leader="dot" w:pos="10790"/>
            </w:tabs>
            <w:rPr>
              <w:noProof/>
            </w:rPr>
          </w:pPr>
          <w:hyperlink w:anchor="_Toc492021192" w:history="1">
            <w:r w:rsidR="001A13D6" w:rsidRPr="00830B64">
              <w:rPr>
                <w:rStyle w:val="Hyperlink"/>
                <w:noProof/>
              </w:rPr>
              <w:t>Overview</w:t>
            </w:r>
            <w:r w:rsidR="001A13D6">
              <w:rPr>
                <w:noProof/>
                <w:webHidden/>
              </w:rPr>
              <w:tab/>
            </w:r>
            <w:r w:rsidR="001A13D6">
              <w:rPr>
                <w:noProof/>
                <w:webHidden/>
              </w:rPr>
              <w:fldChar w:fldCharType="begin"/>
            </w:r>
            <w:r w:rsidR="001A13D6">
              <w:rPr>
                <w:noProof/>
                <w:webHidden/>
              </w:rPr>
              <w:instrText xml:space="preserve"> PAGEREF _Toc492021192 \h </w:instrText>
            </w:r>
            <w:r w:rsidR="001A13D6">
              <w:rPr>
                <w:noProof/>
                <w:webHidden/>
              </w:rPr>
            </w:r>
            <w:r w:rsidR="001A13D6">
              <w:rPr>
                <w:noProof/>
                <w:webHidden/>
              </w:rPr>
              <w:fldChar w:fldCharType="separate"/>
            </w:r>
            <w:r w:rsidR="001A13D6">
              <w:rPr>
                <w:noProof/>
                <w:webHidden/>
              </w:rPr>
              <w:t>2</w:t>
            </w:r>
            <w:r w:rsidR="001A13D6">
              <w:rPr>
                <w:noProof/>
                <w:webHidden/>
              </w:rPr>
              <w:fldChar w:fldCharType="end"/>
            </w:r>
          </w:hyperlink>
        </w:p>
        <w:p w14:paraId="53B90C6D" w14:textId="3FC0B214" w:rsidR="001A13D6" w:rsidRDefault="00D44A0E">
          <w:pPr>
            <w:pStyle w:val="TOC2"/>
            <w:tabs>
              <w:tab w:val="right" w:leader="dot" w:pos="10790"/>
            </w:tabs>
            <w:rPr>
              <w:noProof/>
            </w:rPr>
          </w:pPr>
          <w:hyperlink w:anchor="_Toc492021193" w:history="1">
            <w:r w:rsidR="001A13D6" w:rsidRPr="00830B64">
              <w:rPr>
                <w:rStyle w:val="Hyperlink"/>
                <w:noProof/>
              </w:rPr>
              <w:t>Add VidWidg to Shared Files</w:t>
            </w:r>
            <w:r w:rsidR="001A13D6">
              <w:rPr>
                <w:noProof/>
                <w:webHidden/>
              </w:rPr>
              <w:tab/>
            </w:r>
            <w:r w:rsidR="001A13D6">
              <w:rPr>
                <w:noProof/>
                <w:webHidden/>
              </w:rPr>
              <w:fldChar w:fldCharType="begin"/>
            </w:r>
            <w:r w:rsidR="001A13D6">
              <w:rPr>
                <w:noProof/>
                <w:webHidden/>
              </w:rPr>
              <w:instrText xml:space="preserve"> PAGEREF _Toc492021193 \h </w:instrText>
            </w:r>
            <w:r w:rsidR="001A13D6">
              <w:rPr>
                <w:noProof/>
                <w:webHidden/>
              </w:rPr>
            </w:r>
            <w:r w:rsidR="001A13D6">
              <w:rPr>
                <w:noProof/>
                <w:webHidden/>
              </w:rPr>
              <w:fldChar w:fldCharType="separate"/>
            </w:r>
            <w:r w:rsidR="001A13D6">
              <w:rPr>
                <w:noProof/>
                <w:webHidden/>
              </w:rPr>
              <w:t>2</w:t>
            </w:r>
            <w:r w:rsidR="001A13D6">
              <w:rPr>
                <w:noProof/>
                <w:webHidden/>
              </w:rPr>
              <w:fldChar w:fldCharType="end"/>
            </w:r>
          </w:hyperlink>
        </w:p>
        <w:p w14:paraId="7D1E87FD" w14:textId="12713440" w:rsidR="001A13D6" w:rsidRDefault="00D44A0E">
          <w:pPr>
            <w:pStyle w:val="TOC2"/>
            <w:tabs>
              <w:tab w:val="right" w:leader="dot" w:pos="10790"/>
            </w:tabs>
            <w:rPr>
              <w:noProof/>
            </w:rPr>
          </w:pPr>
          <w:hyperlink w:anchor="_Toc492021194" w:history="1">
            <w:r w:rsidR="001A13D6" w:rsidRPr="00830B64">
              <w:rPr>
                <w:rStyle w:val="Hyperlink"/>
                <w:noProof/>
              </w:rPr>
              <w:t>Add Google API Key</w:t>
            </w:r>
            <w:r w:rsidR="001A13D6">
              <w:rPr>
                <w:noProof/>
                <w:webHidden/>
              </w:rPr>
              <w:tab/>
            </w:r>
            <w:r w:rsidR="001A13D6">
              <w:rPr>
                <w:noProof/>
                <w:webHidden/>
              </w:rPr>
              <w:fldChar w:fldCharType="begin"/>
            </w:r>
            <w:r w:rsidR="001A13D6">
              <w:rPr>
                <w:noProof/>
                <w:webHidden/>
              </w:rPr>
              <w:instrText xml:space="preserve"> PAGEREF _Toc492021194 \h </w:instrText>
            </w:r>
            <w:r w:rsidR="001A13D6">
              <w:rPr>
                <w:noProof/>
                <w:webHidden/>
              </w:rPr>
            </w:r>
            <w:r w:rsidR="001A13D6">
              <w:rPr>
                <w:noProof/>
                <w:webHidden/>
              </w:rPr>
              <w:fldChar w:fldCharType="separate"/>
            </w:r>
            <w:r w:rsidR="001A13D6">
              <w:rPr>
                <w:noProof/>
                <w:webHidden/>
              </w:rPr>
              <w:t>2</w:t>
            </w:r>
            <w:r w:rsidR="001A13D6">
              <w:rPr>
                <w:noProof/>
                <w:webHidden/>
              </w:rPr>
              <w:fldChar w:fldCharType="end"/>
            </w:r>
          </w:hyperlink>
        </w:p>
        <w:p w14:paraId="1753DF50" w14:textId="11FCBD09" w:rsidR="001A13D6" w:rsidRDefault="00D44A0E">
          <w:pPr>
            <w:pStyle w:val="TOC1"/>
            <w:tabs>
              <w:tab w:val="right" w:leader="dot" w:pos="10790"/>
            </w:tabs>
            <w:rPr>
              <w:rFonts w:asciiTheme="minorHAnsi" w:eastAsiaTheme="minorEastAsia" w:hAnsiTheme="minorHAnsi"/>
              <w:noProof/>
              <w:color w:val="auto"/>
              <w:kern w:val="0"/>
              <w:sz w:val="22"/>
              <w:lang w:val="en-CA" w:eastAsia="en-CA"/>
            </w:rPr>
          </w:pPr>
          <w:hyperlink w:anchor="_Toc492021195" w:history="1">
            <w:r w:rsidR="001A13D6" w:rsidRPr="00830B64">
              <w:rPr>
                <w:rStyle w:val="Hyperlink"/>
                <w:noProof/>
              </w:rPr>
              <w:t>Adding VidWidg to a Homepage Widget</w:t>
            </w:r>
            <w:r w:rsidR="001A13D6">
              <w:rPr>
                <w:noProof/>
                <w:webHidden/>
              </w:rPr>
              <w:tab/>
            </w:r>
            <w:r w:rsidR="001A13D6">
              <w:rPr>
                <w:noProof/>
                <w:webHidden/>
              </w:rPr>
              <w:fldChar w:fldCharType="begin"/>
            </w:r>
            <w:r w:rsidR="001A13D6">
              <w:rPr>
                <w:noProof/>
                <w:webHidden/>
              </w:rPr>
              <w:instrText xml:space="preserve"> PAGEREF _Toc492021195 \h </w:instrText>
            </w:r>
            <w:r w:rsidR="001A13D6">
              <w:rPr>
                <w:noProof/>
                <w:webHidden/>
              </w:rPr>
            </w:r>
            <w:r w:rsidR="001A13D6">
              <w:rPr>
                <w:noProof/>
                <w:webHidden/>
              </w:rPr>
              <w:fldChar w:fldCharType="separate"/>
            </w:r>
            <w:r w:rsidR="001A13D6">
              <w:rPr>
                <w:noProof/>
                <w:webHidden/>
              </w:rPr>
              <w:t>4</w:t>
            </w:r>
            <w:r w:rsidR="001A13D6">
              <w:rPr>
                <w:noProof/>
                <w:webHidden/>
              </w:rPr>
              <w:fldChar w:fldCharType="end"/>
            </w:r>
          </w:hyperlink>
        </w:p>
        <w:p w14:paraId="07AAB0D8" w14:textId="0A4970F2" w:rsidR="001A13D6" w:rsidRDefault="00D44A0E">
          <w:pPr>
            <w:pStyle w:val="TOC1"/>
            <w:tabs>
              <w:tab w:val="right" w:leader="dot" w:pos="10790"/>
            </w:tabs>
            <w:rPr>
              <w:rFonts w:asciiTheme="minorHAnsi" w:eastAsiaTheme="minorEastAsia" w:hAnsiTheme="minorHAnsi"/>
              <w:noProof/>
              <w:color w:val="auto"/>
              <w:kern w:val="0"/>
              <w:sz w:val="22"/>
              <w:lang w:val="en-CA" w:eastAsia="en-CA"/>
            </w:rPr>
          </w:pPr>
          <w:hyperlink w:anchor="_Toc492021196" w:history="1">
            <w:r w:rsidR="001A13D6" w:rsidRPr="00830B64">
              <w:rPr>
                <w:rStyle w:val="Hyperlink"/>
                <w:noProof/>
              </w:rPr>
              <w:t>Adding VidWidg to a Content Topic Page</w:t>
            </w:r>
            <w:r w:rsidR="001A13D6">
              <w:rPr>
                <w:noProof/>
                <w:webHidden/>
              </w:rPr>
              <w:tab/>
            </w:r>
            <w:r w:rsidR="001A13D6">
              <w:rPr>
                <w:noProof/>
                <w:webHidden/>
              </w:rPr>
              <w:fldChar w:fldCharType="begin"/>
            </w:r>
            <w:r w:rsidR="001A13D6">
              <w:rPr>
                <w:noProof/>
                <w:webHidden/>
              </w:rPr>
              <w:instrText xml:space="preserve"> PAGEREF _Toc492021196 \h </w:instrText>
            </w:r>
            <w:r w:rsidR="001A13D6">
              <w:rPr>
                <w:noProof/>
                <w:webHidden/>
              </w:rPr>
            </w:r>
            <w:r w:rsidR="001A13D6">
              <w:rPr>
                <w:noProof/>
                <w:webHidden/>
              </w:rPr>
              <w:fldChar w:fldCharType="separate"/>
            </w:r>
            <w:r w:rsidR="001A13D6">
              <w:rPr>
                <w:noProof/>
                <w:webHidden/>
              </w:rPr>
              <w:t>5</w:t>
            </w:r>
            <w:r w:rsidR="001A13D6">
              <w:rPr>
                <w:noProof/>
                <w:webHidden/>
              </w:rPr>
              <w:fldChar w:fldCharType="end"/>
            </w:r>
          </w:hyperlink>
        </w:p>
        <w:p w14:paraId="3A4F0B76" w14:textId="2909DB16" w:rsidR="001A13D6" w:rsidRDefault="00D44A0E">
          <w:pPr>
            <w:pStyle w:val="TOC1"/>
            <w:tabs>
              <w:tab w:val="right" w:leader="dot" w:pos="10790"/>
            </w:tabs>
            <w:rPr>
              <w:rFonts w:asciiTheme="minorHAnsi" w:eastAsiaTheme="minorEastAsia" w:hAnsiTheme="minorHAnsi"/>
              <w:noProof/>
              <w:color w:val="auto"/>
              <w:kern w:val="0"/>
              <w:sz w:val="22"/>
              <w:lang w:val="en-CA" w:eastAsia="en-CA"/>
            </w:rPr>
          </w:pPr>
          <w:hyperlink w:anchor="_Toc492021197" w:history="1">
            <w:r w:rsidR="001A13D6" w:rsidRPr="00830B64">
              <w:rPr>
                <w:rStyle w:val="Hyperlink"/>
                <w:noProof/>
              </w:rPr>
              <w:t>Customizing VidWidg</w:t>
            </w:r>
            <w:r w:rsidR="001A13D6">
              <w:rPr>
                <w:noProof/>
                <w:webHidden/>
              </w:rPr>
              <w:tab/>
            </w:r>
            <w:r w:rsidR="001A13D6">
              <w:rPr>
                <w:noProof/>
                <w:webHidden/>
              </w:rPr>
              <w:fldChar w:fldCharType="begin"/>
            </w:r>
            <w:r w:rsidR="001A13D6">
              <w:rPr>
                <w:noProof/>
                <w:webHidden/>
              </w:rPr>
              <w:instrText xml:space="preserve"> PAGEREF _Toc492021197 \h </w:instrText>
            </w:r>
            <w:r w:rsidR="001A13D6">
              <w:rPr>
                <w:noProof/>
                <w:webHidden/>
              </w:rPr>
            </w:r>
            <w:r w:rsidR="001A13D6">
              <w:rPr>
                <w:noProof/>
                <w:webHidden/>
              </w:rPr>
              <w:fldChar w:fldCharType="separate"/>
            </w:r>
            <w:r w:rsidR="001A13D6">
              <w:rPr>
                <w:noProof/>
                <w:webHidden/>
              </w:rPr>
              <w:t>5</w:t>
            </w:r>
            <w:r w:rsidR="001A13D6">
              <w:rPr>
                <w:noProof/>
                <w:webHidden/>
              </w:rPr>
              <w:fldChar w:fldCharType="end"/>
            </w:r>
          </w:hyperlink>
        </w:p>
        <w:p w14:paraId="0577822A" w14:textId="2F88567A" w:rsidR="001A13D6" w:rsidRDefault="00D44A0E">
          <w:pPr>
            <w:pStyle w:val="TOC2"/>
            <w:tabs>
              <w:tab w:val="right" w:leader="dot" w:pos="10790"/>
            </w:tabs>
            <w:rPr>
              <w:noProof/>
            </w:rPr>
          </w:pPr>
          <w:hyperlink w:anchor="_Toc492021198" w:history="1">
            <w:r w:rsidR="001A13D6" w:rsidRPr="00830B64">
              <w:rPr>
                <w:rStyle w:val="Hyperlink"/>
                <w:noProof/>
              </w:rPr>
              <w:t>Contact Us</w:t>
            </w:r>
            <w:r w:rsidR="001A13D6">
              <w:rPr>
                <w:noProof/>
                <w:webHidden/>
              </w:rPr>
              <w:tab/>
            </w:r>
            <w:r w:rsidR="001A13D6">
              <w:rPr>
                <w:noProof/>
                <w:webHidden/>
              </w:rPr>
              <w:fldChar w:fldCharType="begin"/>
            </w:r>
            <w:r w:rsidR="001A13D6">
              <w:rPr>
                <w:noProof/>
                <w:webHidden/>
              </w:rPr>
              <w:instrText xml:space="preserve"> PAGEREF _Toc492021198 \h </w:instrText>
            </w:r>
            <w:r w:rsidR="001A13D6">
              <w:rPr>
                <w:noProof/>
                <w:webHidden/>
              </w:rPr>
            </w:r>
            <w:r w:rsidR="001A13D6">
              <w:rPr>
                <w:noProof/>
                <w:webHidden/>
              </w:rPr>
              <w:fldChar w:fldCharType="separate"/>
            </w:r>
            <w:r w:rsidR="001A13D6">
              <w:rPr>
                <w:noProof/>
                <w:webHidden/>
              </w:rPr>
              <w:t>6</w:t>
            </w:r>
            <w:r w:rsidR="001A13D6">
              <w:rPr>
                <w:noProof/>
                <w:webHidden/>
              </w:rPr>
              <w:fldChar w:fldCharType="end"/>
            </w:r>
          </w:hyperlink>
        </w:p>
        <w:p w14:paraId="1FA94140" w14:textId="13449125" w:rsidR="001A13D6" w:rsidRDefault="001A13D6">
          <w:r>
            <w:rPr>
              <w:b/>
              <w:bCs/>
              <w:noProof/>
            </w:rPr>
            <w:fldChar w:fldCharType="end"/>
          </w:r>
        </w:p>
      </w:sdtContent>
    </w:sdt>
    <w:p w14:paraId="5F108AD0" w14:textId="0C9980FE" w:rsidR="001A13D6" w:rsidRDefault="001A13D6">
      <w:pPr>
        <w:spacing w:after="200" w:line="276" w:lineRule="auto"/>
      </w:pPr>
      <w:r>
        <w:br w:type="page"/>
      </w:r>
    </w:p>
    <w:p w14:paraId="77F6567A" w14:textId="77777777" w:rsidR="00470A9D" w:rsidRDefault="00470A9D">
      <w:pPr>
        <w:spacing w:after="200" w:line="276" w:lineRule="auto"/>
      </w:pPr>
    </w:p>
    <w:p w14:paraId="20A73C6A" w14:textId="77777777" w:rsidR="004E2683" w:rsidRDefault="004E2683">
      <w:pPr>
        <w:spacing w:after="200" w:line="276" w:lineRule="auto"/>
        <w:rPr>
          <w:rFonts w:eastAsiaTheme="majorEastAsia" w:cstheme="majorBidi"/>
          <w:bCs/>
          <w:color w:val="E87511" w:themeColor="background2"/>
          <w:sz w:val="32"/>
          <w:szCs w:val="28"/>
        </w:rPr>
      </w:pPr>
    </w:p>
    <w:p w14:paraId="2FD77F69" w14:textId="7D514A30" w:rsidR="00D246BF" w:rsidRPr="0011483F" w:rsidRDefault="00CE5734" w:rsidP="00E7788F">
      <w:pPr>
        <w:pStyle w:val="SectionHeader"/>
      </w:pPr>
      <w:bookmarkStart w:id="0" w:name="_Toc492021190"/>
      <w:r>
        <w:t>Academy Tools (</w:t>
      </w:r>
      <w:r w:rsidR="0031372A">
        <w:t>Widg</w:t>
      </w:r>
      <w:r>
        <w:t>et</w:t>
      </w:r>
      <w:r w:rsidR="0031372A">
        <w:t xml:space="preserve">) </w:t>
      </w:r>
      <w:r w:rsidR="0084670D">
        <w:t>Overview</w:t>
      </w:r>
      <w:bookmarkEnd w:id="0"/>
    </w:p>
    <w:p w14:paraId="5A8324E3" w14:textId="54B5DBDC" w:rsidR="00876FC5" w:rsidRDefault="00CE5734" w:rsidP="00876FC5">
      <w:r>
        <w:t xml:space="preserve">Academy Tools widget is a </w:t>
      </w:r>
      <w:r w:rsidR="002131C6">
        <w:t xml:space="preserve">lightweight widget that provides a hub of an institutions most valuable links. The links are easily recognizable due to preset infographics. The widget is can be customized easily to point to any link and display any image. </w:t>
      </w:r>
      <w:r w:rsidR="00857494">
        <w:t>The setup is also very straight forward and easily configured.</w:t>
      </w:r>
    </w:p>
    <w:p w14:paraId="209E8232" w14:textId="46AC79CD" w:rsidR="00876FC5" w:rsidRDefault="00857494" w:rsidP="00876FC5">
      <w:r>
        <w:t xml:space="preserve">The widget can be </w:t>
      </w:r>
      <w:r w:rsidR="00876FC5">
        <w:t>download</w:t>
      </w:r>
      <w:r>
        <w:t>ed</w:t>
      </w:r>
      <w:r w:rsidR="00876FC5">
        <w:t xml:space="preserve"> from</w:t>
      </w:r>
      <w:r>
        <w:t xml:space="preserve"> </w:t>
      </w:r>
      <w:hyperlink r:id="rId10" w:history="1">
        <w:r w:rsidRPr="00857494">
          <w:rPr>
            <w:rStyle w:val="Hyperlink"/>
            <w:rFonts w:ascii="Arial" w:hAnsi="Arial"/>
            <w14:textOutline w14:w="0" w14:cap="rnd" w14:cmpd="sng" w14:algn="ctr">
              <w14:noFill/>
              <w14:prstDash w14:val="solid"/>
              <w14:bevel/>
            </w14:textOutline>
          </w:rPr>
          <w:t>GitHub</w:t>
        </w:r>
      </w:hyperlink>
      <w:r w:rsidR="00876FC5">
        <w:t xml:space="preserve">, </w:t>
      </w:r>
      <w:r>
        <w:t>and</w:t>
      </w:r>
      <w:r w:rsidR="00876FC5">
        <w:t xml:space="preserve"> incorporated into your courses in the Learning Environment. </w:t>
      </w:r>
      <w:r>
        <w:t>Please share any updates or extensions to this widget on GitHub and the Brights</w:t>
      </w:r>
      <w:bookmarkStart w:id="1" w:name="_GoBack"/>
      <w:bookmarkEnd w:id="1"/>
      <w:r>
        <w:t>pace Community.</w:t>
      </w:r>
    </w:p>
    <w:p w14:paraId="619ACB5A" w14:textId="539E6841" w:rsidR="0084670D" w:rsidRDefault="0084670D" w:rsidP="005B3FF0">
      <w:pPr>
        <w:pStyle w:val="SectionHeader"/>
      </w:pPr>
      <w:bookmarkStart w:id="2" w:name="_Toc492021191"/>
      <w:r>
        <w:t>Setup</w:t>
      </w:r>
      <w:bookmarkEnd w:id="2"/>
    </w:p>
    <w:p w14:paraId="7EAA1B2E" w14:textId="570716E0" w:rsidR="00023E42" w:rsidRPr="00470A9D" w:rsidRDefault="00023E42" w:rsidP="00023E42">
      <w:pPr>
        <w:pStyle w:val="SubHeader"/>
        <w:rPr>
          <w:color w:val="092C74"/>
        </w:rPr>
      </w:pPr>
      <w:bookmarkStart w:id="3" w:name="_Toc492021192"/>
      <w:r w:rsidRPr="00470A9D">
        <w:rPr>
          <w:color w:val="092C74"/>
        </w:rPr>
        <w:t>Overview</w:t>
      </w:r>
      <w:bookmarkEnd w:id="3"/>
    </w:p>
    <w:p w14:paraId="0BF42F87" w14:textId="35C2523D" w:rsidR="009B3C8C" w:rsidRDefault="0016098A" w:rsidP="0052626D">
      <w:r>
        <w:t>To incorporate VidWidg in homepage widgets a</w:t>
      </w:r>
      <w:r w:rsidR="009B3C8C">
        <w:t>nd content topic pages</w:t>
      </w:r>
      <w:r w:rsidR="001C4D08">
        <w:t>,</w:t>
      </w:r>
      <w:r w:rsidR="009B3C8C">
        <w:t xml:space="preserve"> you’ll </w:t>
      </w:r>
      <w:r w:rsidR="001C4D08">
        <w:t xml:space="preserve">first </w:t>
      </w:r>
      <w:r w:rsidR="009B3C8C">
        <w:t>need to:</w:t>
      </w:r>
    </w:p>
    <w:p w14:paraId="694F9C2F" w14:textId="574E2C15" w:rsidR="0052626D" w:rsidRDefault="009B3C8C" w:rsidP="009B3C8C">
      <w:pPr>
        <w:pStyle w:val="ListParagraph"/>
        <w:numPr>
          <w:ilvl w:val="0"/>
          <w:numId w:val="13"/>
        </w:numPr>
      </w:pPr>
      <w:r>
        <w:t>D</w:t>
      </w:r>
      <w:r w:rsidR="00023E42">
        <w:t xml:space="preserve">ownload </w:t>
      </w:r>
      <w:r w:rsidR="00023E42" w:rsidRPr="00023E42">
        <w:rPr>
          <w:i/>
        </w:rPr>
        <w:t>vidwidg.zip</w:t>
      </w:r>
      <w:r>
        <w:t xml:space="preserve"> from </w:t>
      </w:r>
      <w:hyperlink r:id="rId11" w:history="1">
        <w:r w:rsidRPr="0016098A">
          <w:rPr>
            <w:rStyle w:val="Hyperlink"/>
            <w:rFonts w:ascii="Arial" w:hAnsi="Arial"/>
            <w14:textOutline w14:w="0" w14:cap="rnd" w14:cmpd="sng" w14:algn="ctr">
              <w14:noFill/>
              <w14:prstDash w14:val="solid"/>
              <w14:bevel/>
            </w14:textOutline>
          </w:rPr>
          <w:t>Brightspace Community</w:t>
        </w:r>
      </w:hyperlink>
    </w:p>
    <w:p w14:paraId="101DEDBA" w14:textId="5AD62F16" w:rsidR="009B3C8C" w:rsidRDefault="001C4D08" w:rsidP="009B3C8C">
      <w:pPr>
        <w:pStyle w:val="ListParagraph"/>
        <w:numPr>
          <w:ilvl w:val="0"/>
          <w:numId w:val="13"/>
        </w:numPr>
      </w:pPr>
      <w:r>
        <w:t xml:space="preserve">Save and unzip </w:t>
      </w:r>
      <w:r w:rsidR="00023E42" w:rsidRPr="00023E42">
        <w:rPr>
          <w:i/>
        </w:rPr>
        <w:t>vidwidg.zip</w:t>
      </w:r>
      <w:r w:rsidR="009B3C8C">
        <w:t xml:space="preserve"> </w:t>
      </w:r>
      <w:r>
        <w:t>in the</w:t>
      </w:r>
      <w:r w:rsidR="009B3C8C">
        <w:t xml:space="preserve"> Shared Files directory</w:t>
      </w:r>
    </w:p>
    <w:p w14:paraId="4962F677" w14:textId="77C79DC5" w:rsidR="001C4D08" w:rsidRDefault="001C4D08" w:rsidP="009B3C8C">
      <w:pPr>
        <w:pStyle w:val="ListParagraph"/>
        <w:numPr>
          <w:ilvl w:val="0"/>
          <w:numId w:val="13"/>
        </w:numPr>
      </w:pPr>
      <w:r>
        <w:t>Add your Google API key to index.html (in the unzipped folder)</w:t>
      </w:r>
    </w:p>
    <w:p w14:paraId="6E35008F" w14:textId="594CC407" w:rsidR="001C4D08" w:rsidRDefault="001C4D08" w:rsidP="001C4D08">
      <w:r>
        <w:t>Once the</w:t>
      </w:r>
      <w:r w:rsidR="00C94CCC">
        <w:t xml:space="preserve"> VidW</w:t>
      </w:r>
      <w:r>
        <w:t xml:space="preserve">idg files (with API key) </w:t>
      </w:r>
      <w:r w:rsidR="00C94CCC">
        <w:t>are</w:t>
      </w:r>
      <w:r>
        <w:t xml:space="preserve"> available in Shared Files, you can incorporate VidWidg in homepage widgets and content topic pages. This is done by copying, pasting and editing the code from widget.txt in the relevant </w:t>
      </w:r>
      <w:r w:rsidR="00C94CCC">
        <w:t>places in</w:t>
      </w:r>
      <w:r>
        <w:t xml:space="preserve"> the Learning Environment. </w:t>
      </w:r>
    </w:p>
    <w:p w14:paraId="3ABC24F9" w14:textId="6AA19213" w:rsidR="00533B55" w:rsidRPr="00470A9D" w:rsidRDefault="00533B55" w:rsidP="00533B55">
      <w:pPr>
        <w:pStyle w:val="SubHeader"/>
        <w:rPr>
          <w:color w:val="092C74"/>
        </w:rPr>
      </w:pPr>
      <w:bookmarkStart w:id="4" w:name="_Toc492021193"/>
      <w:r w:rsidRPr="00470A9D">
        <w:rPr>
          <w:color w:val="092C74"/>
        </w:rPr>
        <w:t>Add VidWidg to Shared Files</w:t>
      </w:r>
      <w:bookmarkEnd w:id="4"/>
    </w:p>
    <w:p w14:paraId="536DC342" w14:textId="155F32A0" w:rsidR="00533B55" w:rsidRDefault="001C4D08" w:rsidP="001C4D08">
      <w:r>
        <w:t xml:space="preserve">After you have downloaded </w:t>
      </w:r>
      <w:r w:rsidR="00023E42" w:rsidRPr="00023E42">
        <w:rPr>
          <w:i/>
        </w:rPr>
        <w:t>vidwidg.zip</w:t>
      </w:r>
      <w:r w:rsidR="00023E42">
        <w:t xml:space="preserve"> </w:t>
      </w:r>
      <w:r>
        <w:t xml:space="preserve">from </w:t>
      </w:r>
      <w:hyperlink r:id="rId12" w:history="1">
        <w:r w:rsidRPr="0016098A">
          <w:rPr>
            <w:rStyle w:val="Hyperlink"/>
            <w:rFonts w:ascii="Arial" w:hAnsi="Arial"/>
            <w14:textOutline w14:w="0" w14:cap="rnd" w14:cmpd="sng" w14:algn="ctr">
              <w14:noFill/>
              <w14:prstDash w14:val="solid"/>
              <w14:bevel/>
            </w14:textOutline>
          </w:rPr>
          <w:t>Brightspace Community</w:t>
        </w:r>
      </w:hyperlink>
      <w:r>
        <w:t>, save and unzip this file in Shared Files:</w:t>
      </w:r>
    </w:p>
    <w:p w14:paraId="6545B7D6" w14:textId="205B3A47" w:rsidR="001C4D08" w:rsidRDefault="001C4D08" w:rsidP="001C4D08">
      <w:pPr>
        <w:pStyle w:val="ListParagraph"/>
        <w:numPr>
          <w:ilvl w:val="0"/>
          <w:numId w:val="14"/>
        </w:numPr>
      </w:pPr>
      <w:r>
        <w:t>Log into the Learning Environment</w:t>
      </w:r>
    </w:p>
    <w:p w14:paraId="63372FEB" w14:textId="41DD977C" w:rsidR="001C4D08" w:rsidRDefault="001C4D08" w:rsidP="001C4D08">
      <w:pPr>
        <w:pStyle w:val="ListParagraph"/>
        <w:numPr>
          <w:ilvl w:val="0"/>
          <w:numId w:val="14"/>
        </w:numPr>
      </w:pPr>
      <w:r>
        <w:t xml:space="preserve">Select </w:t>
      </w:r>
      <w:r w:rsidRPr="001C4D08">
        <w:rPr>
          <w:b/>
        </w:rPr>
        <w:t>Admin Tools</w:t>
      </w:r>
      <w:r>
        <w:rPr>
          <w:b/>
        </w:rPr>
        <w:t xml:space="preserve"> </w:t>
      </w:r>
      <w:r w:rsidR="00973CB7">
        <w:t>(c</w:t>
      </w:r>
      <w:r>
        <w:t>og icon)</w:t>
      </w:r>
    </w:p>
    <w:p w14:paraId="5FA515B0" w14:textId="3687E914" w:rsidR="001C4D08" w:rsidRPr="00C94CCC" w:rsidRDefault="001C4D08" w:rsidP="001C4D08">
      <w:pPr>
        <w:pStyle w:val="ListParagraph"/>
        <w:numPr>
          <w:ilvl w:val="0"/>
          <w:numId w:val="14"/>
        </w:numPr>
      </w:pPr>
      <w:r>
        <w:t xml:space="preserve">Select </w:t>
      </w:r>
      <w:r w:rsidRPr="001C4D08">
        <w:rPr>
          <w:b/>
        </w:rPr>
        <w:t>Shared Files</w:t>
      </w:r>
    </w:p>
    <w:p w14:paraId="5E5C152E" w14:textId="635B5838" w:rsidR="00C94CCC" w:rsidRPr="00C94CCC" w:rsidRDefault="00C94CCC" w:rsidP="00C94CCC">
      <w:pPr>
        <w:pStyle w:val="ListParagraph"/>
        <w:numPr>
          <w:ilvl w:val="0"/>
          <w:numId w:val="14"/>
        </w:numPr>
      </w:pPr>
      <w:r w:rsidRPr="00C94CCC">
        <w:t xml:space="preserve">From the root directory (/shared/) select </w:t>
      </w:r>
      <w:r>
        <w:rPr>
          <w:b/>
        </w:rPr>
        <w:t>Upload</w:t>
      </w:r>
    </w:p>
    <w:p w14:paraId="4254386E" w14:textId="3A0046B8" w:rsidR="00C94CCC" w:rsidRDefault="00C94CCC" w:rsidP="00C94CCC">
      <w:pPr>
        <w:pStyle w:val="ListParagraph"/>
        <w:numPr>
          <w:ilvl w:val="0"/>
          <w:numId w:val="14"/>
        </w:numPr>
      </w:pPr>
      <w:r>
        <w:t xml:space="preserve">Drop </w:t>
      </w:r>
      <w:r w:rsidR="00023E42" w:rsidRPr="00023E42">
        <w:rPr>
          <w:i/>
        </w:rPr>
        <w:t>vidwidg.zip</w:t>
      </w:r>
      <w:r w:rsidR="00023E42">
        <w:t xml:space="preserve"> </w:t>
      </w:r>
      <w:r>
        <w:t xml:space="preserve">in the drop area and click </w:t>
      </w:r>
      <w:r w:rsidRPr="00C94CCC">
        <w:rPr>
          <w:b/>
        </w:rPr>
        <w:t>Save</w:t>
      </w:r>
      <w:r>
        <w:rPr>
          <w:b/>
        </w:rPr>
        <w:t xml:space="preserve"> </w:t>
      </w:r>
    </w:p>
    <w:p w14:paraId="54ED7CCF" w14:textId="4CC081A7" w:rsidR="00C94CCC" w:rsidRPr="00C94CCC" w:rsidRDefault="00023E42" w:rsidP="00023E42">
      <w:pPr>
        <w:pStyle w:val="ListParagraph"/>
        <w:numPr>
          <w:ilvl w:val="0"/>
          <w:numId w:val="14"/>
        </w:numPr>
      </w:pPr>
      <w:r>
        <w:t xml:space="preserve">Browse to </w:t>
      </w:r>
      <w:r w:rsidRPr="00023E42">
        <w:rPr>
          <w:i/>
        </w:rPr>
        <w:t>vidwidg.zip</w:t>
      </w:r>
      <w:r>
        <w:t xml:space="preserve"> and select </w:t>
      </w:r>
      <w:r w:rsidRPr="00023E42">
        <w:rPr>
          <w:b/>
        </w:rPr>
        <w:t>Unzip</w:t>
      </w:r>
      <w:r>
        <w:t xml:space="preserve"> in the Action Menu</w:t>
      </w:r>
    </w:p>
    <w:p w14:paraId="47FC3B59" w14:textId="6EF8CA1D" w:rsidR="00533B55" w:rsidRPr="00470A9D" w:rsidRDefault="00023E42" w:rsidP="00533B55">
      <w:pPr>
        <w:pStyle w:val="SubHeader"/>
        <w:rPr>
          <w:color w:val="092C74"/>
        </w:rPr>
      </w:pPr>
      <w:bookmarkStart w:id="5" w:name="_Toc492021194"/>
      <w:r w:rsidRPr="00470A9D">
        <w:rPr>
          <w:color w:val="092C74"/>
        </w:rPr>
        <w:t>Add</w:t>
      </w:r>
      <w:r w:rsidR="00533B55" w:rsidRPr="00470A9D">
        <w:rPr>
          <w:color w:val="092C74"/>
        </w:rPr>
        <w:t xml:space="preserve"> Google API Key</w:t>
      </w:r>
      <w:bookmarkEnd w:id="5"/>
    </w:p>
    <w:p w14:paraId="262EB918" w14:textId="462057B9" w:rsidR="00023E42" w:rsidRDefault="00023E42" w:rsidP="00023E42">
      <w:r>
        <w:t xml:space="preserve">You will need to create a Google API key from the Google Developers Console </w:t>
      </w:r>
      <w:r w:rsidR="00EF7E61">
        <w:t>(s</w:t>
      </w:r>
      <w:r>
        <w:t xml:space="preserve">ee </w:t>
      </w:r>
      <w:hyperlink r:id="rId13" w:history="1">
        <w:r w:rsidRPr="00023E42">
          <w:rPr>
            <w:rStyle w:val="Hyperlink"/>
            <w:rFonts w:ascii="Arial" w:hAnsi="Arial"/>
            <w14:textOutline w14:w="0" w14:cap="rnd" w14:cmpd="sng" w14:algn="ctr">
              <w14:noFill/>
              <w14:prstDash w14:val="solid"/>
              <w14:bevel/>
            </w14:textOutline>
          </w:rPr>
          <w:t>YouTube Data API Overview</w:t>
        </w:r>
      </w:hyperlink>
      <w:r>
        <w:t xml:space="preserve"> for instructions on </w:t>
      </w:r>
      <w:r w:rsidR="00EF7E61">
        <w:t>this process).</w:t>
      </w:r>
      <w:r w:rsidR="005C6EE6">
        <w:t xml:space="preserve"> </w:t>
      </w:r>
      <w:r w:rsidRPr="005C6EE6">
        <w:rPr>
          <w:b/>
        </w:rPr>
        <w:t>Important</w:t>
      </w:r>
      <w:r>
        <w:t xml:space="preserve">: before </w:t>
      </w:r>
      <w:r w:rsidR="00EF7E61">
        <w:t>generating an API key, make sure you enable YouTube Data API for your project in the Library tab of the Google Developers Console.</w:t>
      </w:r>
    </w:p>
    <w:p w14:paraId="2DD82974" w14:textId="25615365" w:rsidR="00EF7E61" w:rsidRDefault="00EF7E61" w:rsidP="00023E42">
      <w:r>
        <w:t>Once you have a Google API key:</w:t>
      </w:r>
    </w:p>
    <w:p w14:paraId="7A95C39E" w14:textId="49054A74" w:rsidR="00EF7E61" w:rsidRDefault="00EF7E61" w:rsidP="00EF7E61">
      <w:pPr>
        <w:pStyle w:val="ListParagraph"/>
        <w:numPr>
          <w:ilvl w:val="0"/>
          <w:numId w:val="16"/>
        </w:numPr>
      </w:pPr>
      <w:r>
        <w:t>Log into the Learning Environment</w:t>
      </w:r>
    </w:p>
    <w:p w14:paraId="5E7E8127" w14:textId="755AC15C" w:rsidR="00EF7E61" w:rsidRDefault="00EF7E61" w:rsidP="00EF7E61">
      <w:pPr>
        <w:pStyle w:val="ListParagraph"/>
        <w:numPr>
          <w:ilvl w:val="0"/>
          <w:numId w:val="16"/>
        </w:numPr>
      </w:pPr>
      <w:r>
        <w:t xml:space="preserve">Select </w:t>
      </w:r>
      <w:r w:rsidRPr="001C4D08">
        <w:rPr>
          <w:b/>
        </w:rPr>
        <w:t>Admin Tools</w:t>
      </w:r>
      <w:r>
        <w:rPr>
          <w:b/>
        </w:rPr>
        <w:t xml:space="preserve"> </w:t>
      </w:r>
      <w:r w:rsidR="00973CB7">
        <w:t>(c</w:t>
      </w:r>
      <w:r>
        <w:t>og icon)</w:t>
      </w:r>
    </w:p>
    <w:p w14:paraId="362D9FA4" w14:textId="5A6B3D57" w:rsidR="00EF7E61" w:rsidRPr="00C94CCC" w:rsidRDefault="00EF7E61" w:rsidP="00EF7E61">
      <w:pPr>
        <w:pStyle w:val="ListParagraph"/>
        <w:numPr>
          <w:ilvl w:val="0"/>
          <w:numId w:val="16"/>
        </w:numPr>
      </w:pPr>
      <w:r>
        <w:lastRenderedPageBreak/>
        <w:t xml:space="preserve">Select </w:t>
      </w:r>
      <w:r w:rsidRPr="001C4D08">
        <w:rPr>
          <w:b/>
        </w:rPr>
        <w:t>Shared Files</w:t>
      </w:r>
    </w:p>
    <w:p w14:paraId="21C9118D" w14:textId="270AE0B7" w:rsidR="00EF7E61" w:rsidRDefault="00EF7E61" w:rsidP="00EF7E61">
      <w:pPr>
        <w:pStyle w:val="ListParagraph"/>
        <w:numPr>
          <w:ilvl w:val="0"/>
          <w:numId w:val="16"/>
        </w:numPr>
      </w:pPr>
      <w:r>
        <w:t xml:space="preserve">Browse to </w:t>
      </w:r>
      <w:r w:rsidRPr="00EF7E61">
        <w:rPr>
          <w:i/>
        </w:rPr>
        <w:t>…\shared\custom_widgets\cs_widgets_master\widgets\vidwidg\index.html</w:t>
      </w:r>
    </w:p>
    <w:p w14:paraId="304CC1C8" w14:textId="5D1DAA68" w:rsidR="00EF7E61" w:rsidRDefault="00EF7E61" w:rsidP="00EF7E61">
      <w:pPr>
        <w:pStyle w:val="ListParagraph"/>
        <w:numPr>
          <w:ilvl w:val="0"/>
          <w:numId w:val="16"/>
        </w:numPr>
      </w:pPr>
      <w:r>
        <w:t xml:space="preserve">Open the Action Menu for </w:t>
      </w:r>
      <w:r w:rsidRPr="00EF7E61">
        <w:rPr>
          <w:i/>
        </w:rPr>
        <w:t>index.html</w:t>
      </w:r>
      <w:r>
        <w:rPr>
          <w:i/>
        </w:rPr>
        <w:t xml:space="preserve"> </w:t>
      </w:r>
      <w:r>
        <w:t xml:space="preserve">and select </w:t>
      </w:r>
      <w:r w:rsidRPr="00EF7E61">
        <w:rPr>
          <w:b/>
        </w:rPr>
        <w:t>Edit File</w:t>
      </w:r>
    </w:p>
    <w:p w14:paraId="6D58386A" w14:textId="59EB5396" w:rsidR="005C6EE6" w:rsidRDefault="005C6EE6" w:rsidP="005C6EE6">
      <w:pPr>
        <w:pStyle w:val="ListParagraph"/>
        <w:numPr>
          <w:ilvl w:val="0"/>
          <w:numId w:val="16"/>
        </w:numPr>
      </w:pPr>
      <w:r>
        <w:t xml:space="preserve">Select </w:t>
      </w:r>
      <w:r w:rsidRPr="005C6EE6">
        <w:rPr>
          <w:b/>
        </w:rPr>
        <w:t>HTML Source Editor</w:t>
      </w:r>
      <w:r w:rsidR="00482D62">
        <w:t xml:space="preserve"> (see Figure 1</w:t>
      </w:r>
      <w:r>
        <w:t>)</w:t>
      </w:r>
    </w:p>
    <w:p w14:paraId="37E110F8" w14:textId="478ACC2D" w:rsidR="00EF7E61" w:rsidRDefault="005C6EE6" w:rsidP="005C6EE6">
      <w:pPr>
        <w:pStyle w:val="ListParagraph"/>
        <w:numPr>
          <w:ilvl w:val="0"/>
          <w:numId w:val="16"/>
        </w:numPr>
      </w:pPr>
      <w:r>
        <w:t>Replace GOOGLE_API_K</w:t>
      </w:r>
      <w:r w:rsidR="00482D62">
        <w:t>EY_GOES_HERE with your API key (see Figure 2). Be sure the pasted API key is enclosed in single quotes.</w:t>
      </w:r>
    </w:p>
    <w:p w14:paraId="07134F70" w14:textId="2C494FA5" w:rsidR="00482D62" w:rsidRPr="00482D62" w:rsidRDefault="001A13D6" w:rsidP="005C6EE6">
      <w:pPr>
        <w:pStyle w:val="ListParagraph"/>
        <w:numPr>
          <w:ilvl w:val="0"/>
          <w:numId w:val="16"/>
        </w:numPr>
      </w:pPr>
      <w:r>
        <w:rPr>
          <w:noProof/>
        </w:rPr>
        <mc:AlternateContent>
          <mc:Choice Requires="wps">
            <w:drawing>
              <wp:anchor distT="0" distB="0" distL="114300" distR="114300" simplePos="0" relativeHeight="251674624" behindDoc="0" locked="0" layoutInCell="1" allowOverlap="1" wp14:anchorId="2A1FA0B0" wp14:editId="13D294A8">
                <wp:simplePos x="0" y="0"/>
                <wp:positionH relativeFrom="column">
                  <wp:posOffset>4476750</wp:posOffset>
                </wp:positionH>
                <wp:positionV relativeFrom="paragraph">
                  <wp:posOffset>1085215</wp:posOffset>
                </wp:positionV>
                <wp:extent cx="1800225" cy="771525"/>
                <wp:effectExtent l="0" t="0" r="9525" b="9525"/>
                <wp:wrapTopAndBottom/>
                <wp:docPr id="4" name="Text Box 4"/>
                <wp:cNvGraphicFramePr/>
                <a:graphic xmlns:a="http://schemas.openxmlformats.org/drawingml/2006/main">
                  <a:graphicData uri="http://schemas.microsoft.com/office/word/2010/wordprocessingShape">
                    <wps:wsp>
                      <wps:cNvSpPr txBox="1"/>
                      <wps:spPr>
                        <a:xfrm>
                          <a:off x="0" y="0"/>
                          <a:ext cx="1800225" cy="771525"/>
                        </a:xfrm>
                        <a:prstGeom prst="rect">
                          <a:avLst/>
                        </a:prstGeom>
                        <a:solidFill>
                          <a:prstClr val="white"/>
                        </a:solidFill>
                        <a:ln>
                          <a:noFill/>
                        </a:ln>
                      </wps:spPr>
                      <wps:txbx>
                        <w:txbxContent>
                          <w:p w14:paraId="3DE5F9A7" w14:textId="1BD02EAF" w:rsidR="00482D62" w:rsidRPr="00C53722" w:rsidRDefault="00482D62" w:rsidP="00482D62">
                            <w:pPr>
                              <w:pStyle w:val="Caption"/>
                              <w:rPr>
                                <w:color w:val="55595B" w:themeColor="text1"/>
                                <w:sz w:val="20"/>
                              </w:rPr>
                            </w:pPr>
                            <w:r>
                              <w:t xml:space="preserve">Figure </w:t>
                            </w:r>
                            <w:r w:rsidR="00D44A0E">
                              <w:fldChar w:fldCharType="begin"/>
                            </w:r>
                            <w:r w:rsidR="00D44A0E">
                              <w:instrText xml:space="preserve"> SEQ Figure \* ARABIC </w:instrText>
                            </w:r>
                            <w:r w:rsidR="00D44A0E">
                              <w:fldChar w:fldCharType="separate"/>
                            </w:r>
                            <w:r w:rsidR="00300629">
                              <w:rPr>
                                <w:noProof/>
                              </w:rPr>
                              <w:t>1</w:t>
                            </w:r>
                            <w:r w:rsidR="00D44A0E">
                              <w:rPr>
                                <w:noProof/>
                              </w:rPr>
                              <w:fldChar w:fldCharType="end"/>
                            </w:r>
                            <w:r>
                              <w:t>. HTML Source Editor icon is located below the content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A1FA0B0" id="Text Box 4" o:spid="_x0000_s1029" type="#_x0000_t202" style="position:absolute;left:0;text-align:left;margin-left:352.5pt;margin-top:85.45pt;width:141.75pt;height:60.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" stroked="f">
                <v:textbox inset="0,0,0,0">
                  <w:txbxContent>
                    <w:p w14:paraId="3DE5F9A7" w14:textId="1BD02EAF" w:rsidR="00482D62" w:rsidRPr="00C53722" w:rsidRDefault="00482D62" w:rsidP="00482D62">
                      <w:pPr>
                        <w:pStyle w:val="Caption"/>
                        <w:rPr>
                          <w:color w:val="55595B" w:themeColor="text1"/>
                          <w:sz w:val="20"/>
                        </w:rPr>
                      </w:pPr>
                      <w:r>
                        <w:t xml:space="preserve">Figure </w:t>
                      </w:r>
                      <w:r w:rsidR="00896C2A">
                        <w:fldChar w:fldCharType="begin"/>
                      </w:r>
                      <w:r w:rsidR="00896C2A">
                        <w:instrText xml:space="preserve"> SEQ Figure \* ARABIC </w:instrText>
                      </w:r>
                      <w:r w:rsidR="00896C2A">
                        <w:fldChar w:fldCharType="separate"/>
                      </w:r>
                      <w:r w:rsidR="00300629">
                        <w:rPr>
                          <w:noProof/>
                        </w:rPr>
                        <w:t>1</w:t>
                      </w:r>
                      <w:r w:rsidR="00896C2A">
                        <w:rPr>
                          <w:noProof/>
                        </w:rPr>
                        <w:fldChar w:fldCharType="end"/>
                      </w:r>
                      <w:r>
                        <w:t>. HTML Source Editor icon is located below the content area.</w:t>
                      </w:r>
                    </w:p>
                  </w:txbxContent>
                </v:textbox>
                <w10:wrap type="topAndBottom"/>
              </v:shape>
            </w:pict>
          </mc:Fallback>
        </mc:AlternateContent>
      </w:r>
      <w:r w:rsidRPr="005C6EE6">
        <w:rPr>
          <w:noProof/>
        </w:rPr>
        <w:drawing>
          <wp:anchor distT="0" distB="0" distL="114300" distR="114300" simplePos="0" relativeHeight="251671552" behindDoc="0" locked="0" layoutInCell="1" allowOverlap="1" wp14:anchorId="7586E7B5" wp14:editId="61E42859">
            <wp:simplePos x="0" y="0"/>
            <wp:positionH relativeFrom="column">
              <wp:posOffset>95250</wp:posOffset>
            </wp:positionH>
            <wp:positionV relativeFrom="paragraph">
              <wp:posOffset>294640</wp:posOffset>
            </wp:positionV>
            <wp:extent cx="4074795" cy="3324225"/>
            <wp:effectExtent l="0" t="0" r="190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4795" cy="3324225"/>
                    </a:xfrm>
                    <a:prstGeom prst="rect">
                      <a:avLst/>
                    </a:prstGeom>
                  </pic:spPr>
                </pic:pic>
              </a:graphicData>
            </a:graphic>
            <wp14:sizeRelH relativeFrom="margin">
              <wp14:pctWidth>0</wp14:pctWidth>
            </wp14:sizeRelH>
            <wp14:sizeRelV relativeFrom="margin">
              <wp14:pctHeight>0</wp14:pctHeight>
            </wp14:sizeRelV>
          </wp:anchor>
        </w:drawing>
      </w:r>
      <w:r w:rsidR="00482D62">
        <w:t xml:space="preserve">Click </w:t>
      </w:r>
      <w:r w:rsidR="00482D62" w:rsidRPr="00482D62">
        <w:rPr>
          <w:b/>
        </w:rPr>
        <w:t>Save</w:t>
      </w:r>
    </w:p>
    <w:p w14:paraId="094849B3" w14:textId="57F2CB18" w:rsidR="00482D62" w:rsidRDefault="00651E58" w:rsidP="00482D62">
      <w:r>
        <w:rPr>
          <w:noProof/>
        </w:rPr>
        <mc:AlternateContent>
          <mc:Choice Requires="wps">
            <w:drawing>
              <wp:anchor distT="0" distB="0" distL="114300" distR="114300" simplePos="0" relativeHeight="251676672" behindDoc="0" locked="0" layoutInCell="1" allowOverlap="1" wp14:anchorId="583EAFFA" wp14:editId="3CE52447">
                <wp:simplePos x="0" y="0"/>
                <wp:positionH relativeFrom="column">
                  <wp:posOffset>4400550</wp:posOffset>
                </wp:positionH>
                <wp:positionV relativeFrom="paragraph">
                  <wp:posOffset>4130040</wp:posOffset>
                </wp:positionV>
                <wp:extent cx="2505075" cy="923925"/>
                <wp:effectExtent l="0" t="0" r="9525" b="9525"/>
                <wp:wrapTopAndBottom/>
                <wp:docPr id="6" name="Text Box 6"/>
                <wp:cNvGraphicFramePr/>
                <a:graphic xmlns:a="http://schemas.openxmlformats.org/drawingml/2006/main">
                  <a:graphicData uri="http://schemas.microsoft.com/office/word/2010/wordprocessingShape">
                    <wps:wsp>
                      <wps:cNvSpPr txBox="1"/>
                      <wps:spPr>
                        <a:xfrm>
                          <a:off x="0" y="0"/>
                          <a:ext cx="2505075" cy="923925"/>
                        </a:xfrm>
                        <a:prstGeom prst="rect">
                          <a:avLst/>
                        </a:prstGeom>
                        <a:solidFill>
                          <a:prstClr val="white"/>
                        </a:solidFill>
                        <a:ln>
                          <a:noFill/>
                        </a:ln>
                      </wps:spPr>
                      <wps:txbx>
                        <w:txbxContent>
                          <w:p w14:paraId="4873C598" w14:textId="322ACD40" w:rsidR="00482D62" w:rsidRPr="00241B03" w:rsidRDefault="00482D62" w:rsidP="00482D62">
                            <w:pPr>
                              <w:pStyle w:val="Caption"/>
                              <w:rPr>
                                <w:rFonts w:eastAsiaTheme="majorEastAsia" w:cstheme="majorBidi"/>
                                <w:bCs/>
                                <w:color w:val="E87511" w:themeColor="background2"/>
                                <w:sz w:val="32"/>
                                <w:szCs w:val="28"/>
                              </w:rPr>
                            </w:pPr>
                            <w:r>
                              <w:t xml:space="preserve">Figure </w:t>
                            </w:r>
                            <w:r w:rsidR="00D44A0E">
                              <w:fldChar w:fldCharType="begin"/>
                            </w:r>
                            <w:r w:rsidR="00D44A0E">
                              <w:instrText xml:space="preserve"> SEQ Figure \* ARABIC </w:instrText>
                            </w:r>
                            <w:r w:rsidR="00D44A0E">
                              <w:fldChar w:fldCharType="separate"/>
                            </w:r>
                            <w:r w:rsidR="00300629">
                              <w:rPr>
                                <w:noProof/>
                              </w:rPr>
                              <w:t>2</w:t>
                            </w:r>
                            <w:r w:rsidR="00D44A0E">
                              <w:rPr>
                                <w:noProof/>
                              </w:rPr>
                              <w:fldChar w:fldCharType="end"/>
                            </w:r>
                            <w:r>
                              <w:t xml:space="preserve">. Replace GOOGLE_API_KEY_GOES_HERE </w:t>
                            </w:r>
                            <w:r>
                              <w:rPr>
                                <w:noProof/>
                              </w:rPr>
                              <w:t>with your API key.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83EAFFA" id="Text Box 6" o:spid="_x0000_s1030" type="#_x0000_t202" style="position:absolute;margin-left:346.5pt;margin-top:325.2pt;width:197.25pt;height:7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" stroked="f">
                <v:textbox inset="0,0,0,0">
                  <w:txbxContent>
                    <w:p w14:paraId="4873C598" w14:textId="322ACD40" w:rsidR="00482D62" w:rsidRPr="00241B03" w:rsidRDefault="00482D62" w:rsidP="00482D62">
                      <w:pPr>
                        <w:pStyle w:val="Caption"/>
                        <w:rPr>
                          <w:rFonts w:eastAsiaTheme="majorEastAsia" w:cstheme="majorBidi"/>
                          <w:bCs/>
                          <w:color w:val="E87511" w:themeColor="background2"/>
                          <w:sz w:val="32"/>
                          <w:szCs w:val="28"/>
                        </w:rPr>
                      </w:pPr>
                      <w:r>
                        <w:t xml:space="preserve">Figure </w:t>
                      </w:r>
                      <w:r w:rsidR="00896C2A">
                        <w:fldChar w:fldCharType="begin"/>
                      </w:r>
                      <w:r w:rsidR="00896C2A">
                        <w:instrText xml:space="preserve"> SEQ Figure \* ARABIC </w:instrText>
                      </w:r>
                      <w:r w:rsidR="00896C2A">
                        <w:fldChar w:fldCharType="separate"/>
                      </w:r>
                      <w:r w:rsidR="00300629">
                        <w:rPr>
                          <w:noProof/>
                        </w:rPr>
                        <w:t>2</w:t>
                      </w:r>
                      <w:r w:rsidR="00896C2A">
                        <w:rPr>
                          <w:noProof/>
                        </w:rPr>
                        <w:fldChar w:fldCharType="end"/>
                      </w:r>
                      <w:r>
                        <w:t xml:space="preserve">. Replace GOOGLE_API_KEY_GOES_HERE </w:t>
                      </w:r>
                      <w:r>
                        <w:rPr>
                          <w:noProof/>
                        </w:rPr>
                        <w:t>with your API key.</w:t>
                      </w:r>
                    </w:p>
                  </w:txbxContent>
                </v:textbox>
                <w10:wrap type="topAndBottom"/>
              </v:shape>
            </w:pict>
          </mc:Fallback>
        </mc:AlternateContent>
      </w:r>
      <w:r w:rsidRPr="005C6EE6">
        <w:rPr>
          <w:noProof/>
        </w:rPr>
        <w:drawing>
          <wp:anchor distT="0" distB="0" distL="114300" distR="114300" simplePos="0" relativeHeight="251672576" behindDoc="0" locked="0" layoutInCell="1" allowOverlap="1" wp14:anchorId="3079B8E1" wp14:editId="70998E91">
            <wp:simplePos x="0" y="0"/>
            <wp:positionH relativeFrom="column">
              <wp:posOffset>76200</wp:posOffset>
            </wp:positionH>
            <wp:positionV relativeFrom="paragraph">
              <wp:posOffset>3592195</wp:posOffset>
            </wp:positionV>
            <wp:extent cx="4191000" cy="2337435"/>
            <wp:effectExtent l="0" t="0" r="0"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000" cy="2337435"/>
                    </a:xfrm>
                    <a:prstGeom prst="rect">
                      <a:avLst/>
                    </a:prstGeom>
                  </pic:spPr>
                </pic:pic>
              </a:graphicData>
            </a:graphic>
            <wp14:sizeRelH relativeFrom="margin">
              <wp14:pctWidth>0</wp14:pctWidth>
            </wp14:sizeRelH>
            <wp14:sizeRelV relativeFrom="margin">
              <wp14:pctHeight>0</wp14:pctHeight>
            </wp14:sizeRelV>
          </wp:anchor>
        </w:drawing>
      </w:r>
    </w:p>
    <w:p w14:paraId="1AA678A9" w14:textId="527C8175" w:rsidR="0084670D" w:rsidRDefault="0084670D" w:rsidP="0084670D">
      <w:pPr>
        <w:pStyle w:val="SectionHeader"/>
      </w:pPr>
      <w:bookmarkStart w:id="6" w:name="_Toc492021195"/>
      <w:r>
        <w:t>Adding VidWidg to a Homepage Widget</w:t>
      </w:r>
      <w:bookmarkEnd w:id="6"/>
    </w:p>
    <w:p w14:paraId="01312972" w14:textId="695761E7" w:rsidR="00482D62" w:rsidRDefault="00A10524" w:rsidP="00482D62">
      <w:r>
        <w:t>To add VidWidg to a homepage widget follow the typical custom widget creation steps (</w:t>
      </w:r>
      <w:hyperlink r:id="rId16" w:history="1">
        <w:r w:rsidRPr="00A10524">
          <w:rPr>
            <w:rStyle w:val="Hyperlink"/>
            <w:rFonts w:ascii="Arial" w:hAnsi="Arial"/>
            <w14:textOutline w14:w="0" w14:cap="rnd" w14:cmpd="sng" w14:algn="ctr">
              <w14:noFill/>
              <w14:prstDash w14:val="solid"/>
              <w14:bevel/>
            </w14:textOutline>
          </w:rPr>
          <w:t>see Brightspace Documentation: Creating a new custom widget</w:t>
        </w:r>
      </w:hyperlink>
      <w:r>
        <w:t>).</w:t>
      </w:r>
      <w:r w:rsidR="00973CB7">
        <w:t xml:space="preserve"> Then add the VidW</w:t>
      </w:r>
      <w:r>
        <w:t>idg</w:t>
      </w:r>
      <w:r w:rsidR="00973CB7">
        <w:t xml:space="preserve"> code to the widget content.</w:t>
      </w:r>
    </w:p>
    <w:p w14:paraId="50BF0869" w14:textId="79148D4D" w:rsidR="00A10524" w:rsidRDefault="00A10524" w:rsidP="00A10524">
      <w:pPr>
        <w:pStyle w:val="ListParagraph"/>
        <w:numPr>
          <w:ilvl w:val="0"/>
          <w:numId w:val="17"/>
        </w:numPr>
      </w:pPr>
      <w:r>
        <w:lastRenderedPageBreak/>
        <w:t xml:space="preserve">Copy </w:t>
      </w:r>
      <w:r w:rsidR="00973CB7">
        <w:t>the embed</w:t>
      </w:r>
      <w:r>
        <w:t xml:space="preserve"> code from </w:t>
      </w:r>
      <w:r w:rsidR="00973CB7" w:rsidRPr="00973CB7">
        <w:rPr>
          <w:i/>
        </w:rPr>
        <w:t>widget.txt</w:t>
      </w:r>
      <w:r w:rsidR="00973CB7">
        <w:rPr>
          <w:i/>
        </w:rPr>
        <w:t>:</w:t>
      </w:r>
    </w:p>
    <w:p w14:paraId="2DFF71DB" w14:textId="297FC17A" w:rsidR="00973CB7" w:rsidRDefault="00973CB7" w:rsidP="00973CB7">
      <w:pPr>
        <w:pStyle w:val="ListParagraph"/>
        <w:numPr>
          <w:ilvl w:val="1"/>
          <w:numId w:val="17"/>
        </w:numPr>
      </w:pPr>
      <w:r>
        <w:t>Log into the Learning Environment</w:t>
      </w:r>
    </w:p>
    <w:p w14:paraId="3BBFB720" w14:textId="0030391D" w:rsidR="00973CB7" w:rsidRDefault="00973CB7" w:rsidP="00973CB7">
      <w:pPr>
        <w:pStyle w:val="ListParagraph"/>
        <w:numPr>
          <w:ilvl w:val="1"/>
          <w:numId w:val="17"/>
        </w:numPr>
      </w:pPr>
      <w:r>
        <w:t xml:space="preserve">Select </w:t>
      </w:r>
      <w:r w:rsidRPr="001C4D08">
        <w:rPr>
          <w:b/>
        </w:rPr>
        <w:t>Admin Tools</w:t>
      </w:r>
      <w:r>
        <w:rPr>
          <w:b/>
        </w:rPr>
        <w:t xml:space="preserve"> </w:t>
      </w:r>
      <w:r>
        <w:t>(cog icon)</w:t>
      </w:r>
    </w:p>
    <w:p w14:paraId="44E114ED" w14:textId="6E8062B4" w:rsidR="00973CB7" w:rsidRPr="00C94CCC" w:rsidRDefault="00973CB7" w:rsidP="00973CB7">
      <w:pPr>
        <w:pStyle w:val="ListParagraph"/>
        <w:numPr>
          <w:ilvl w:val="1"/>
          <w:numId w:val="17"/>
        </w:numPr>
      </w:pPr>
      <w:r>
        <w:t xml:space="preserve">Select </w:t>
      </w:r>
      <w:r w:rsidRPr="001C4D08">
        <w:rPr>
          <w:b/>
        </w:rPr>
        <w:t>Shared Files</w:t>
      </w:r>
    </w:p>
    <w:p w14:paraId="09EC9AD2" w14:textId="0B5FF6AC" w:rsidR="00973CB7" w:rsidRDefault="00973CB7" w:rsidP="00973CB7">
      <w:pPr>
        <w:pStyle w:val="ListParagraph"/>
        <w:numPr>
          <w:ilvl w:val="1"/>
          <w:numId w:val="17"/>
        </w:numPr>
      </w:pPr>
      <w:r>
        <w:t xml:space="preserve">Browse to </w:t>
      </w:r>
      <w:r w:rsidRPr="00EF7E61">
        <w:rPr>
          <w:i/>
        </w:rPr>
        <w:t>…\shared\custom_widgets\cs_widgets_master\widgets\vidwidg\</w:t>
      </w:r>
      <w:r>
        <w:rPr>
          <w:i/>
        </w:rPr>
        <w:t>widget.txt</w:t>
      </w:r>
    </w:p>
    <w:p w14:paraId="54FC3225" w14:textId="7370A9BC" w:rsidR="00973CB7" w:rsidRDefault="00973CB7" w:rsidP="00973CB7">
      <w:pPr>
        <w:pStyle w:val="ListParagraph"/>
        <w:numPr>
          <w:ilvl w:val="1"/>
          <w:numId w:val="17"/>
        </w:numPr>
      </w:pPr>
      <w:r>
        <w:t xml:space="preserve">Open the Action Menu for </w:t>
      </w:r>
      <w:r>
        <w:rPr>
          <w:i/>
        </w:rPr>
        <w:t xml:space="preserve">widget.txt </w:t>
      </w:r>
      <w:r>
        <w:t xml:space="preserve">and select </w:t>
      </w:r>
      <w:r w:rsidRPr="00EF7E61">
        <w:rPr>
          <w:b/>
        </w:rPr>
        <w:t>Edit File</w:t>
      </w:r>
    </w:p>
    <w:p w14:paraId="10ACF819" w14:textId="76487513" w:rsidR="00973CB7" w:rsidRDefault="00973CB7" w:rsidP="00973CB7">
      <w:pPr>
        <w:pStyle w:val="ListParagraph"/>
        <w:numPr>
          <w:ilvl w:val="1"/>
          <w:numId w:val="17"/>
        </w:numPr>
      </w:pPr>
      <w:r>
        <w:t>Copy all of file’s contents</w:t>
      </w:r>
    </w:p>
    <w:p w14:paraId="2A780792" w14:textId="38D8D0BC" w:rsidR="00973CB7" w:rsidRDefault="00973CB7" w:rsidP="00973CB7">
      <w:pPr>
        <w:pStyle w:val="ListParagraph"/>
        <w:numPr>
          <w:ilvl w:val="0"/>
          <w:numId w:val="17"/>
        </w:numPr>
      </w:pPr>
      <w:r>
        <w:t>Paste the embed code in the widget’s content:</w:t>
      </w:r>
    </w:p>
    <w:p w14:paraId="25DDFF3E" w14:textId="4EA4F2B7" w:rsidR="006F141A" w:rsidRDefault="00973CB7" w:rsidP="006F141A">
      <w:pPr>
        <w:pStyle w:val="ListParagraph"/>
        <w:numPr>
          <w:ilvl w:val="1"/>
          <w:numId w:val="17"/>
        </w:numPr>
      </w:pPr>
      <w:r>
        <w:t xml:space="preserve">Select the </w:t>
      </w:r>
      <w:r w:rsidRPr="006F141A">
        <w:rPr>
          <w:b/>
        </w:rPr>
        <w:t xml:space="preserve">HTML Source </w:t>
      </w:r>
      <w:r w:rsidR="006F141A" w:rsidRPr="006F141A">
        <w:rPr>
          <w:b/>
        </w:rPr>
        <w:t>Editor</w:t>
      </w:r>
      <w:r w:rsidR="006F141A">
        <w:t xml:space="preserve"> in the </w:t>
      </w:r>
      <w:r w:rsidR="006F141A" w:rsidRPr="006F141A">
        <w:rPr>
          <w:b/>
        </w:rPr>
        <w:t>Content</w:t>
      </w:r>
      <w:r w:rsidR="006F141A">
        <w:t xml:space="preserve"> tab of the widget editor (see figure </w:t>
      </w:r>
      <w:r w:rsidR="006A4792">
        <w:t>3</w:t>
      </w:r>
      <w:r w:rsidR="006F141A">
        <w:t>)</w:t>
      </w:r>
    </w:p>
    <w:p w14:paraId="465EBDAB" w14:textId="55425111" w:rsidR="006F141A" w:rsidRDefault="006F141A" w:rsidP="006F141A">
      <w:pPr>
        <w:pStyle w:val="ListParagraph"/>
        <w:numPr>
          <w:ilvl w:val="1"/>
          <w:numId w:val="17"/>
        </w:numPr>
      </w:pPr>
      <w:r>
        <w:t xml:space="preserve">Paste the embed code (see figure </w:t>
      </w:r>
      <w:r w:rsidR="006A4792">
        <w:t>4</w:t>
      </w:r>
      <w:r>
        <w:t>)</w:t>
      </w:r>
    </w:p>
    <w:p w14:paraId="39EF685F" w14:textId="4DB7C696" w:rsidR="006F141A" w:rsidRDefault="006F141A" w:rsidP="006F141A">
      <w:pPr>
        <w:pStyle w:val="ListParagraph"/>
        <w:numPr>
          <w:ilvl w:val="1"/>
          <w:numId w:val="17"/>
        </w:numPr>
      </w:pPr>
      <w:r>
        <w:t>Update the code as required to configure the widget (</w:t>
      </w:r>
      <w:r w:rsidR="00651E58">
        <w:t xml:space="preserve">see </w:t>
      </w:r>
      <w:r>
        <w:t>Customizing VidWidg below)</w:t>
      </w:r>
    </w:p>
    <w:p w14:paraId="47A67F3D" w14:textId="6A630288" w:rsidR="006F141A" w:rsidRDefault="00651E58" w:rsidP="006F141A">
      <w:pPr>
        <w:pStyle w:val="ListParagraph"/>
        <w:numPr>
          <w:ilvl w:val="1"/>
          <w:numId w:val="17"/>
        </w:numPr>
      </w:pPr>
      <w:r>
        <w:rPr>
          <w:noProof/>
        </w:rPr>
        <mc:AlternateContent>
          <mc:Choice Requires="wps">
            <w:drawing>
              <wp:anchor distT="0" distB="0" distL="114300" distR="114300" simplePos="0" relativeHeight="251682816" behindDoc="1" locked="0" layoutInCell="1" allowOverlap="1" wp14:anchorId="4322A463" wp14:editId="59955A4F">
                <wp:simplePos x="0" y="0"/>
                <wp:positionH relativeFrom="column">
                  <wp:posOffset>3818890</wp:posOffset>
                </wp:positionH>
                <wp:positionV relativeFrom="paragraph">
                  <wp:posOffset>3571240</wp:posOffset>
                </wp:positionV>
                <wp:extent cx="2883535" cy="635"/>
                <wp:effectExtent l="0" t="0" r="0" b="0"/>
                <wp:wrapTight wrapText="bothSides">
                  <wp:wrapPolygon edited="0">
                    <wp:start x="0" y="0"/>
                    <wp:lineTo x="0" y="20052"/>
                    <wp:lineTo x="21405" y="20052"/>
                    <wp:lineTo x="21405"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2883535" cy="635"/>
                        </a:xfrm>
                        <a:prstGeom prst="rect">
                          <a:avLst/>
                        </a:prstGeom>
                        <a:solidFill>
                          <a:prstClr val="white"/>
                        </a:solidFill>
                        <a:ln>
                          <a:noFill/>
                        </a:ln>
                      </wps:spPr>
                      <wps:txbx>
                        <w:txbxContent>
                          <w:p w14:paraId="7DDF8C1A" w14:textId="47281A53" w:rsidR="00651E58" w:rsidRPr="00DF08AD" w:rsidRDefault="00651E58" w:rsidP="00651E58">
                            <w:pPr>
                              <w:pStyle w:val="Caption"/>
                              <w:rPr>
                                <w:noProof/>
                                <w:color w:val="55595B" w:themeColor="text1"/>
                                <w:sz w:val="20"/>
                              </w:rPr>
                            </w:pPr>
                            <w:r>
                              <w:t xml:space="preserve">Figure </w:t>
                            </w:r>
                            <w:r w:rsidR="00D44A0E">
                              <w:fldChar w:fldCharType="begin"/>
                            </w:r>
                            <w:r w:rsidR="00D44A0E">
                              <w:instrText xml:space="preserve"> SEQ Figure \* ARABIC </w:instrText>
                            </w:r>
                            <w:r w:rsidR="00D44A0E">
                              <w:fldChar w:fldCharType="separate"/>
                            </w:r>
                            <w:r w:rsidR="00300629">
                              <w:rPr>
                                <w:noProof/>
                              </w:rPr>
                              <w:t>3</w:t>
                            </w:r>
                            <w:r w:rsidR="00D44A0E">
                              <w:rPr>
                                <w:noProof/>
                              </w:rPr>
                              <w:fldChar w:fldCharType="end"/>
                            </w:r>
                            <w:r>
                              <w:t>. Paste VidWidg embed code in the HTML Source Editor.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322A463" id="Text Box 14" o:spid="_x0000_s1031" type="#_x0000_t202" style="position:absolute;left:0;text-align:left;margin-left:300.7pt;margin-top:281.2pt;width:227.05pt;height:.05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" stroked="f">
                <v:textbox style="mso-fit-shape-to-text:t" inset="0,0,0,0">
                  <w:txbxContent>
                    <w:p w14:paraId="7DDF8C1A" w14:textId="47281A53" w:rsidR="00651E58" w:rsidRPr="00DF08AD" w:rsidRDefault="00651E58" w:rsidP="00651E58">
                      <w:pPr>
                        <w:pStyle w:val="Caption"/>
                        <w:rPr>
                          <w:noProof/>
                          <w:color w:val="55595B" w:themeColor="text1"/>
                          <w:sz w:val="20"/>
                        </w:rPr>
                      </w:pPr>
                      <w:r>
                        <w:t xml:space="preserve">Figure </w:t>
                      </w:r>
                      <w:r w:rsidR="00896C2A">
                        <w:fldChar w:fldCharType="begin"/>
                      </w:r>
                      <w:r w:rsidR="00896C2A">
                        <w:instrText xml:space="preserve"> SEQ Figure \* ARABIC </w:instrText>
                      </w:r>
                      <w:r w:rsidR="00896C2A">
                        <w:fldChar w:fldCharType="separate"/>
                      </w:r>
                      <w:r w:rsidR="00300629">
                        <w:rPr>
                          <w:noProof/>
                        </w:rPr>
                        <w:t>3</w:t>
                      </w:r>
                      <w:r w:rsidR="00896C2A">
                        <w:rPr>
                          <w:noProof/>
                        </w:rPr>
                        <w:fldChar w:fldCharType="end"/>
                      </w:r>
                      <w:r>
                        <w:t>. Paste VidWidg embed code in the HTML Source Editor.</w:t>
                      </w:r>
                    </w:p>
                  </w:txbxContent>
                </v:textbox>
                <w10:wrap type="tight"/>
              </v:shape>
            </w:pict>
          </mc:Fallback>
        </mc:AlternateContent>
      </w:r>
      <w:r>
        <w:rPr>
          <w:noProof/>
        </w:rPr>
        <mc:AlternateContent>
          <mc:Choice Requires="wps">
            <w:drawing>
              <wp:anchor distT="0" distB="0" distL="114300" distR="114300" simplePos="0" relativeHeight="251680768" behindDoc="0" locked="0" layoutInCell="1" allowOverlap="1" wp14:anchorId="59F231DB" wp14:editId="5004DC63">
                <wp:simplePos x="0" y="0"/>
                <wp:positionH relativeFrom="column">
                  <wp:posOffset>28575</wp:posOffset>
                </wp:positionH>
                <wp:positionV relativeFrom="paragraph">
                  <wp:posOffset>3639820</wp:posOffset>
                </wp:positionV>
                <wp:extent cx="31623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3B28FF1C" w14:textId="7B300699" w:rsidR="00651E58" w:rsidRPr="002E2DE7" w:rsidRDefault="00651E58" w:rsidP="00651E58">
                            <w:pPr>
                              <w:pStyle w:val="Caption"/>
                              <w:rPr>
                                <w:noProof/>
                                <w:color w:val="55595B" w:themeColor="text1"/>
                                <w:sz w:val="20"/>
                              </w:rPr>
                            </w:pPr>
                            <w:r>
                              <w:t xml:space="preserve">Figure </w:t>
                            </w:r>
                            <w:r w:rsidR="00D44A0E">
                              <w:fldChar w:fldCharType="begin"/>
                            </w:r>
                            <w:r w:rsidR="00D44A0E">
                              <w:instrText xml:space="preserve"> SEQ Figure \* ARABIC </w:instrText>
                            </w:r>
                            <w:r w:rsidR="00D44A0E">
                              <w:fldChar w:fldCharType="separate"/>
                            </w:r>
                            <w:r w:rsidR="00300629">
                              <w:rPr>
                                <w:noProof/>
                              </w:rPr>
                              <w:t>4</w:t>
                            </w:r>
                            <w:r w:rsidR="00D44A0E">
                              <w:rPr>
                                <w:noProof/>
                              </w:rPr>
                              <w:fldChar w:fldCharType="end"/>
                            </w:r>
                            <w:r>
                              <w:t>. HTML Source Editor icon is located below the content area on the Content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9F231DB" id="Text Box 13" o:spid="_x0000_s1032" type="#_x0000_t202" style="position:absolute;left:0;text-align:left;margin-left:2.25pt;margin-top:286.6pt;width:249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" stroked="f">
                <v:textbox style="mso-fit-shape-to-text:t" inset="0,0,0,0">
                  <w:txbxContent>
                    <w:p w14:paraId="3B28FF1C" w14:textId="7B300699" w:rsidR="00651E58" w:rsidRPr="002E2DE7" w:rsidRDefault="00651E58" w:rsidP="00651E58">
                      <w:pPr>
                        <w:pStyle w:val="Caption"/>
                        <w:rPr>
                          <w:noProof/>
                          <w:color w:val="55595B" w:themeColor="text1"/>
                          <w:sz w:val="20"/>
                        </w:rPr>
                      </w:pPr>
                      <w:r>
                        <w:t xml:space="preserve">Figure </w:t>
                      </w:r>
                      <w:r w:rsidR="00896C2A">
                        <w:fldChar w:fldCharType="begin"/>
                      </w:r>
                      <w:r w:rsidR="00896C2A">
                        <w:instrText xml:space="preserve"> SEQ Figure \* ARABIC </w:instrText>
                      </w:r>
                      <w:r w:rsidR="00896C2A">
                        <w:fldChar w:fldCharType="separate"/>
                      </w:r>
                      <w:r w:rsidR="00300629">
                        <w:rPr>
                          <w:noProof/>
                        </w:rPr>
                        <w:t>4</w:t>
                      </w:r>
                      <w:r w:rsidR="00896C2A">
                        <w:rPr>
                          <w:noProof/>
                        </w:rPr>
                        <w:fldChar w:fldCharType="end"/>
                      </w:r>
                      <w:r>
                        <w:t>. HTML Source Editor icon is located below the content area on the Content tab.</w:t>
                      </w:r>
                    </w:p>
                  </w:txbxContent>
                </v:textbox>
                <w10:wrap type="topAndBottom"/>
              </v:shape>
            </w:pict>
          </mc:Fallback>
        </mc:AlternateContent>
      </w:r>
      <w:r w:rsidR="006F141A">
        <w:t xml:space="preserve">Click </w:t>
      </w:r>
      <w:r w:rsidR="006F141A" w:rsidRPr="006F141A">
        <w:rPr>
          <w:b/>
        </w:rPr>
        <w:t>Save</w:t>
      </w:r>
    </w:p>
    <w:p w14:paraId="2F8D8EC5" w14:textId="1114EA09" w:rsidR="00973CB7" w:rsidRDefault="00651E58" w:rsidP="00973CB7">
      <w:r w:rsidRPr="006F141A">
        <w:rPr>
          <w:noProof/>
        </w:rPr>
        <w:drawing>
          <wp:anchor distT="0" distB="0" distL="114300" distR="114300" simplePos="0" relativeHeight="251678720" behindDoc="1" locked="0" layoutInCell="1" allowOverlap="1" wp14:anchorId="12058688" wp14:editId="1C3DE192">
            <wp:simplePos x="0" y="0"/>
            <wp:positionH relativeFrom="column">
              <wp:posOffset>3441065</wp:posOffset>
            </wp:positionH>
            <wp:positionV relativeFrom="paragraph">
              <wp:posOffset>234315</wp:posOffset>
            </wp:positionV>
            <wp:extent cx="3464560" cy="2733040"/>
            <wp:effectExtent l="133350" t="133350" r="154940" b="162560"/>
            <wp:wrapTight wrapText="bothSides">
              <wp:wrapPolygon edited="0">
                <wp:start x="10570" y="-1054"/>
                <wp:lineTo x="-831" y="-753"/>
                <wp:lineTo x="-831" y="21530"/>
                <wp:lineTo x="-475" y="22734"/>
                <wp:lineTo x="21972" y="22734"/>
                <wp:lineTo x="22328" y="21078"/>
                <wp:lineTo x="22447" y="-452"/>
                <wp:lineTo x="21260" y="-753"/>
                <wp:lineTo x="11045" y="-1054"/>
                <wp:lineTo x="10570" y="-1054"/>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4560" cy="2733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973CB7">
        <w:rPr>
          <w:noProof/>
        </w:rPr>
        <w:drawing>
          <wp:anchor distT="0" distB="0" distL="114300" distR="114300" simplePos="0" relativeHeight="251677696" behindDoc="0" locked="0" layoutInCell="1" allowOverlap="1" wp14:anchorId="6C16FB2A" wp14:editId="2983FF4D">
            <wp:simplePos x="0" y="0"/>
            <wp:positionH relativeFrom="column">
              <wp:posOffset>28575</wp:posOffset>
            </wp:positionH>
            <wp:positionV relativeFrom="paragraph">
              <wp:posOffset>234315</wp:posOffset>
            </wp:positionV>
            <wp:extent cx="3162300" cy="2811780"/>
            <wp:effectExtent l="133350" t="114300" r="133350" b="1600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2300" cy="2811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A75AEB2" w14:textId="7D3127ED" w:rsidR="00973CB7" w:rsidRDefault="00973CB7" w:rsidP="00973CB7"/>
    <w:p w14:paraId="302DD7B6" w14:textId="76E29ADF" w:rsidR="00651E58" w:rsidRDefault="00651E58">
      <w:pPr>
        <w:spacing w:after="200" w:line="276" w:lineRule="auto"/>
        <w:rPr>
          <w:rFonts w:eastAsiaTheme="majorEastAsia" w:cstheme="majorBidi"/>
          <w:bCs/>
          <w:color w:val="E87511" w:themeColor="background2"/>
          <w:sz w:val="32"/>
          <w:szCs w:val="28"/>
        </w:rPr>
      </w:pPr>
      <w:r>
        <w:br w:type="page"/>
      </w:r>
    </w:p>
    <w:p w14:paraId="38B755F4" w14:textId="6F872350" w:rsidR="0084670D" w:rsidRDefault="00123C65" w:rsidP="0084670D">
      <w:pPr>
        <w:pStyle w:val="SectionHeader"/>
      </w:pPr>
      <w:bookmarkStart w:id="7" w:name="_Toc492021196"/>
      <w:r>
        <w:lastRenderedPageBreak/>
        <w:t>Adding VidWidg</w:t>
      </w:r>
      <w:r w:rsidR="0084670D">
        <w:t xml:space="preserve"> to a Content Topic Page</w:t>
      </w:r>
      <w:bookmarkEnd w:id="7"/>
    </w:p>
    <w:p w14:paraId="73B60A3C" w14:textId="4CBE1855" w:rsidR="00B27E84" w:rsidRDefault="00B27E84" w:rsidP="00B27E84">
      <w:r>
        <w:t xml:space="preserve">To add VidWidg to a content topic page, </w:t>
      </w:r>
      <w:r w:rsidRPr="00B27E84">
        <w:rPr>
          <w:b/>
        </w:rPr>
        <w:t>Create a File</w:t>
      </w:r>
      <w:r>
        <w:t xml:space="preserve"> in Content following the typical steps (see </w:t>
      </w:r>
      <w:hyperlink r:id="rId19" w:history="1">
        <w:r>
          <w:rPr>
            <w:rStyle w:val="Hyperlink"/>
            <w:rFonts w:ascii="Arial" w:hAnsi="Arial"/>
            <w14:textOutline w14:w="0" w14:cap="rnd" w14:cmpd="sng" w14:algn="ctr">
              <w14:noFill/>
              <w14:prstDash w14:val="solid"/>
              <w14:bevel/>
            </w14:textOutline>
          </w:rPr>
          <w:t>Brightspace Documentation: Creating a new topic</w:t>
        </w:r>
      </w:hyperlink>
      <w:r>
        <w:t>). Then add the VidWidg code to the topic’s content.</w:t>
      </w:r>
    </w:p>
    <w:p w14:paraId="29B38ACC" w14:textId="2BADC2AC" w:rsidR="00B27E84" w:rsidRDefault="00B27E84" w:rsidP="00B27E84">
      <w:pPr>
        <w:pStyle w:val="ListParagraph"/>
        <w:numPr>
          <w:ilvl w:val="0"/>
          <w:numId w:val="18"/>
        </w:numPr>
      </w:pPr>
      <w:r>
        <w:t xml:space="preserve">Copy the embed code from </w:t>
      </w:r>
      <w:r w:rsidRPr="00973CB7">
        <w:rPr>
          <w:i/>
        </w:rPr>
        <w:t>widget.txt</w:t>
      </w:r>
      <w:r>
        <w:rPr>
          <w:i/>
        </w:rPr>
        <w:t>:</w:t>
      </w:r>
    </w:p>
    <w:p w14:paraId="67E07645" w14:textId="77777777" w:rsidR="00B27E84" w:rsidRDefault="00B27E84" w:rsidP="00B27E84">
      <w:pPr>
        <w:pStyle w:val="ListParagraph"/>
        <w:numPr>
          <w:ilvl w:val="1"/>
          <w:numId w:val="18"/>
        </w:numPr>
      </w:pPr>
      <w:r>
        <w:t>Log into the Learning Environment</w:t>
      </w:r>
    </w:p>
    <w:p w14:paraId="29261DD1" w14:textId="77777777" w:rsidR="00B27E84" w:rsidRDefault="00B27E84" w:rsidP="00B27E84">
      <w:pPr>
        <w:pStyle w:val="ListParagraph"/>
        <w:numPr>
          <w:ilvl w:val="1"/>
          <w:numId w:val="18"/>
        </w:numPr>
      </w:pPr>
      <w:r>
        <w:t xml:space="preserve">Select </w:t>
      </w:r>
      <w:r w:rsidRPr="001C4D08">
        <w:rPr>
          <w:b/>
        </w:rPr>
        <w:t>Admin Tools</w:t>
      </w:r>
      <w:r>
        <w:rPr>
          <w:b/>
        </w:rPr>
        <w:t xml:space="preserve"> </w:t>
      </w:r>
      <w:r>
        <w:t>(cog icon)</w:t>
      </w:r>
    </w:p>
    <w:p w14:paraId="3652B238" w14:textId="5243AE85" w:rsidR="00B27E84" w:rsidRPr="00C94CCC" w:rsidRDefault="00B27E84" w:rsidP="00B27E84">
      <w:pPr>
        <w:pStyle w:val="ListParagraph"/>
        <w:numPr>
          <w:ilvl w:val="1"/>
          <w:numId w:val="18"/>
        </w:numPr>
      </w:pPr>
      <w:r>
        <w:t xml:space="preserve">Select </w:t>
      </w:r>
      <w:r w:rsidRPr="001C4D08">
        <w:rPr>
          <w:b/>
        </w:rPr>
        <w:t>Shared Files</w:t>
      </w:r>
    </w:p>
    <w:p w14:paraId="1D8BD946" w14:textId="4C1CF9AC" w:rsidR="00B27E84" w:rsidRDefault="00B27E84" w:rsidP="00B27E84">
      <w:pPr>
        <w:pStyle w:val="ListParagraph"/>
        <w:numPr>
          <w:ilvl w:val="1"/>
          <w:numId w:val="18"/>
        </w:numPr>
      </w:pPr>
      <w:r>
        <w:t xml:space="preserve">Browse to </w:t>
      </w:r>
      <w:r w:rsidRPr="00EF7E61">
        <w:rPr>
          <w:i/>
        </w:rPr>
        <w:t>…\shared\custom_widgets\cs_widgets_master\widgets\vidwidg\</w:t>
      </w:r>
      <w:r>
        <w:rPr>
          <w:i/>
        </w:rPr>
        <w:t>widget.txt</w:t>
      </w:r>
    </w:p>
    <w:p w14:paraId="191B1E7C" w14:textId="1AEAC794" w:rsidR="00B27E84" w:rsidRDefault="00B27E84" w:rsidP="00B27E84">
      <w:pPr>
        <w:pStyle w:val="ListParagraph"/>
        <w:numPr>
          <w:ilvl w:val="1"/>
          <w:numId w:val="18"/>
        </w:numPr>
      </w:pPr>
      <w:r>
        <w:t xml:space="preserve">Open the Action Menu for </w:t>
      </w:r>
      <w:r>
        <w:rPr>
          <w:i/>
        </w:rPr>
        <w:t xml:space="preserve">widget.txt </w:t>
      </w:r>
      <w:r>
        <w:t xml:space="preserve">and select </w:t>
      </w:r>
      <w:r w:rsidRPr="00EF7E61">
        <w:rPr>
          <w:b/>
        </w:rPr>
        <w:t>Edit File</w:t>
      </w:r>
    </w:p>
    <w:p w14:paraId="406D3C89" w14:textId="34712EEC" w:rsidR="00B27E84" w:rsidRDefault="00B27E84" w:rsidP="00B27E84">
      <w:pPr>
        <w:pStyle w:val="ListParagraph"/>
        <w:numPr>
          <w:ilvl w:val="1"/>
          <w:numId w:val="18"/>
        </w:numPr>
      </w:pPr>
      <w:r>
        <w:t>Copy all of file’s contents</w:t>
      </w:r>
    </w:p>
    <w:p w14:paraId="39B8242B" w14:textId="651FA685" w:rsidR="00B27E84" w:rsidRDefault="00B27E84" w:rsidP="00B27E84">
      <w:pPr>
        <w:pStyle w:val="ListParagraph"/>
        <w:numPr>
          <w:ilvl w:val="0"/>
          <w:numId w:val="18"/>
        </w:numPr>
      </w:pPr>
      <w:r>
        <w:t>Paste the embed code in the topic’s content:</w:t>
      </w:r>
    </w:p>
    <w:p w14:paraId="68505BA3" w14:textId="03041BA0" w:rsidR="00B27E84" w:rsidRDefault="00B27E84" w:rsidP="00B27E84">
      <w:pPr>
        <w:pStyle w:val="ListParagraph"/>
        <w:numPr>
          <w:ilvl w:val="1"/>
          <w:numId w:val="18"/>
        </w:numPr>
      </w:pPr>
      <w:r>
        <w:t xml:space="preserve">Select the </w:t>
      </w:r>
      <w:r w:rsidRPr="006F141A">
        <w:rPr>
          <w:b/>
        </w:rPr>
        <w:t>HTML Source Editor</w:t>
      </w:r>
      <w:r w:rsidR="008F4C80">
        <w:t xml:space="preserve"> </w:t>
      </w:r>
      <w:r w:rsidR="00423E26">
        <w:t xml:space="preserve">when editing the topic’s HTML </w:t>
      </w:r>
      <w:r>
        <w:t xml:space="preserve">(see figure </w:t>
      </w:r>
      <w:r w:rsidR="008F4C80">
        <w:t>5</w:t>
      </w:r>
      <w:r>
        <w:t>)</w:t>
      </w:r>
    </w:p>
    <w:p w14:paraId="6DD86A22" w14:textId="44D3364F" w:rsidR="00B27E84" w:rsidRDefault="00B27E84" w:rsidP="00B27E84">
      <w:pPr>
        <w:pStyle w:val="ListParagraph"/>
        <w:numPr>
          <w:ilvl w:val="1"/>
          <w:numId w:val="18"/>
        </w:numPr>
      </w:pPr>
      <w:r>
        <w:t xml:space="preserve">Paste the embed code (see figure </w:t>
      </w:r>
      <w:r w:rsidR="00423E26">
        <w:t>6</w:t>
      </w:r>
      <w:r>
        <w:t>)</w:t>
      </w:r>
    </w:p>
    <w:p w14:paraId="226C861A" w14:textId="60DF640A" w:rsidR="00B27E84" w:rsidRDefault="00B27E84" w:rsidP="00B27E84">
      <w:pPr>
        <w:pStyle w:val="ListParagraph"/>
        <w:numPr>
          <w:ilvl w:val="1"/>
          <w:numId w:val="18"/>
        </w:numPr>
      </w:pPr>
      <w:r>
        <w:t>Update the code as required to configure the widget (see Customizing VidWidg below)</w:t>
      </w:r>
    </w:p>
    <w:p w14:paraId="38614EB7" w14:textId="47314B55" w:rsidR="00B27E84" w:rsidRDefault="00B27E84" w:rsidP="00B27E84">
      <w:pPr>
        <w:pStyle w:val="ListParagraph"/>
        <w:numPr>
          <w:ilvl w:val="1"/>
          <w:numId w:val="18"/>
        </w:numPr>
      </w:pPr>
      <w:r>
        <w:rPr>
          <w:noProof/>
        </w:rPr>
        <mc:AlternateContent>
          <mc:Choice Requires="wps">
            <w:drawing>
              <wp:anchor distT="0" distB="0" distL="114300" distR="114300" simplePos="0" relativeHeight="251688960" behindDoc="0" locked="0" layoutInCell="1" allowOverlap="1" wp14:anchorId="654D9036" wp14:editId="3AFEA022">
                <wp:simplePos x="0" y="0"/>
                <wp:positionH relativeFrom="column">
                  <wp:posOffset>3716821</wp:posOffset>
                </wp:positionH>
                <wp:positionV relativeFrom="paragraph">
                  <wp:posOffset>3253575</wp:posOffset>
                </wp:positionV>
                <wp:extent cx="2909570" cy="635"/>
                <wp:effectExtent l="0" t="0" r="5080" b="0"/>
                <wp:wrapSquare wrapText="bothSides"/>
                <wp:docPr id="21" name="Text Box 21"/>
                <wp:cNvGraphicFramePr/>
                <a:graphic xmlns:a="http://schemas.openxmlformats.org/drawingml/2006/main">
                  <a:graphicData uri="http://schemas.microsoft.com/office/word/2010/wordprocessingShape">
                    <wps:wsp>
                      <wps:cNvSpPr txBox="1"/>
                      <wps:spPr>
                        <a:xfrm>
                          <a:off x="0" y="0"/>
                          <a:ext cx="2909570" cy="635"/>
                        </a:xfrm>
                        <a:prstGeom prst="rect">
                          <a:avLst/>
                        </a:prstGeom>
                        <a:solidFill>
                          <a:prstClr val="white"/>
                        </a:solidFill>
                        <a:ln>
                          <a:noFill/>
                        </a:ln>
                      </wps:spPr>
                      <wps:txbx>
                        <w:txbxContent>
                          <w:p w14:paraId="078EADA6" w14:textId="227EFB3D" w:rsidR="00B27E84" w:rsidRPr="008726FD" w:rsidRDefault="00B27E84" w:rsidP="00B27E84">
                            <w:pPr>
                              <w:pStyle w:val="Caption"/>
                              <w:rPr>
                                <w:noProof/>
                                <w:color w:val="55595B" w:themeColor="text1"/>
                                <w:sz w:val="20"/>
                              </w:rPr>
                            </w:pPr>
                            <w:r>
                              <w:t xml:space="preserve">Figure </w:t>
                            </w:r>
                            <w:r w:rsidR="00D44A0E">
                              <w:fldChar w:fldCharType="begin"/>
                            </w:r>
                            <w:r w:rsidR="00D44A0E">
                              <w:instrText xml:space="preserve"> SEQ Figure \* ARABIC </w:instrText>
                            </w:r>
                            <w:r w:rsidR="00D44A0E">
                              <w:fldChar w:fldCharType="separate"/>
                            </w:r>
                            <w:r w:rsidR="00300629">
                              <w:rPr>
                                <w:noProof/>
                              </w:rPr>
                              <w:t>5</w:t>
                            </w:r>
                            <w:r w:rsidR="00D44A0E">
                              <w:rPr>
                                <w:noProof/>
                              </w:rPr>
                              <w:fldChar w:fldCharType="end"/>
                            </w:r>
                            <w:r>
                              <w:t xml:space="preserve">. </w:t>
                            </w:r>
                            <w:r w:rsidRPr="00704763">
                              <w:t>Paste VidWidg embed code in the HTML Source Editor.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54D9036" id="Text Box 21" o:spid="_x0000_s1033" type="#_x0000_t202" style="position:absolute;left:0;text-align:left;margin-left:292.65pt;margin-top:256.2pt;width:229.1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" stroked="f">
                <v:textbox style="mso-fit-shape-to-text:t" inset="0,0,0,0">
                  <w:txbxContent>
                    <w:p w14:paraId="078EADA6" w14:textId="227EFB3D" w:rsidR="00B27E84" w:rsidRPr="008726FD" w:rsidRDefault="00B27E84" w:rsidP="00B27E84">
                      <w:pPr>
                        <w:pStyle w:val="Caption"/>
                        <w:rPr>
                          <w:noProof/>
                          <w:color w:val="55595B" w:themeColor="text1"/>
                          <w:sz w:val="20"/>
                        </w:rPr>
                      </w:pPr>
                      <w:r>
                        <w:t xml:space="preserve">Figure </w:t>
                      </w:r>
                      <w:r w:rsidR="00896C2A">
                        <w:fldChar w:fldCharType="begin"/>
                      </w:r>
                      <w:r w:rsidR="00896C2A">
                        <w:instrText xml:space="preserve"> SEQ Figure \* ARABIC </w:instrText>
                      </w:r>
                      <w:r w:rsidR="00896C2A">
                        <w:fldChar w:fldCharType="separate"/>
                      </w:r>
                      <w:r w:rsidR="00300629">
                        <w:rPr>
                          <w:noProof/>
                        </w:rPr>
                        <w:t>5</w:t>
                      </w:r>
                      <w:r w:rsidR="00896C2A">
                        <w:rPr>
                          <w:noProof/>
                        </w:rPr>
                        <w:fldChar w:fldCharType="end"/>
                      </w:r>
                      <w:r>
                        <w:t xml:space="preserve">. </w:t>
                      </w:r>
                      <w:r w:rsidRPr="00704763">
                        <w:t>Paste VidWidg embed code in the HTML Source Editor.</w:t>
                      </w:r>
                    </w:p>
                  </w:txbxContent>
                </v:textbox>
                <w10:wrap type="square"/>
              </v:shape>
            </w:pict>
          </mc:Fallback>
        </mc:AlternateContent>
      </w:r>
      <w:r>
        <w:rPr>
          <w:noProof/>
        </w:rPr>
        <mc:AlternateContent>
          <mc:Choice Requires="wps">
            <w:drawing>
              <wp:anchor distT="0" distB="0" distL="114300" distR="114300" simplePos="0" relativeHeight="251686912" behindDoc="0" locked="0" layoutInCell="1" allowOverlap="1" wp14:anchorId="20420DF5" wp14:editId="6AD300C4">
                <wp:simplePos x="0" y="0"/>
                <wp:positionH relativeFrom="column">
                  <wp:posOffset>194697</wp:posOffset>
                </wp:positionH>
                <wp:positionV relativeFrom="paragraph">
                  <wp:posOffset>3253878</wp:posOffset>
                </wp:positionV>
                <wp:extent cx="253619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2536190" cy="635"/>
                        </a:xfrm>
                        <a:prstGeom prst="rect">
                          <a:avLst/>
                        </a:prstGeom>
                        <a:solidFill>
                          <a:prstClr val="white"/>
                        </a:solidFill>
                        <a:ln>
                          <a:noFill/>
                        </a:ln>
                      </wps:spPr>
                      <wps:txbx>
                        <w:txbxContent>
                          <w:p w14:paraId="72C8EAFF" w14:textId="0FFD950C" w:rsidR="00B27E84" w:rsidRPr="007345DD" w:rsidRDefault="00B27E84" w:rsidP="00B27E84">
                            <w:pPr>
                              <w:pStyle w:val="Caption"/>
                              <w:rPr>
                                <w:b/>
                                <w:color w:val="55595B" w:themeColor="text1"/>
                                <w:sz w:val="20"/>
                              </w:rPr>
                            </w:pPr>
                            <w:r>
                              <w:t xml:space="preserve">Figure </w:t>
                            </w:r>
                            <w:r w:rsidR="00D44A0E">
                              <w:fldChar w:fldCharType="begin"/>
                            </w:r>
                            <w:r w:rsidR="00D44A0E">
                              <w:instrText xml:space="preserve"> SEQ Figure \* ARABIC </w:instrText>
                            </w:r>
                            <w:r w:rsidR="00D44A0E">
                              <w:fldChar w:fldCharType="separate"/>
                            </w:r>
                            <w:r w:rsidR="00300629">
                              <w:rPr>
                                <w:noProof/>
                              </w:rPr>
                              <w:t>6</w:t>
                            </w:r>
                            <w:r w:rsidR="00D44A0E">
                              <w:rPr>
                                <w:noProof/>
                              </w:rPr>
                              <w:fldChar w:fldCharType="end"/>
                            </w:r>
                            <w:r>
                              <w:t xml:space="preserve">. </w:t>
                            </w:r>
                            <w:r w:rsidRPr="001407F1">
                              <w:t>HTML Source Editor icon is located below the</w:t>
                            </w:r>
                            <w:r>
                              <w:t xml:space="preserve"> content area</w:t>
                            </w:r>
                            <w:r w:rsidRPr="001407F1">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0420DF5" id="Text Box 20" o:spid="_x0000_s1034" type="#_x0000_t202" style="position:absolute;left:0;text-align:left;margin-left:15.35pt;margin-top:256.2pt;width:199.7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" stroked="f">
                <v:textbox style="mso-fit-shape-to-text:t" inset="0,0,0,0">
                  <w:txbxContent>
                    <w:p w14:paraId="72C8EAFF" w14:textId="0FFD950C" w:rsidR="00B27E84" w:rsidRPr="007345DD" w:rsidRDefault="00B27E84" w:rsidP="00B27E84">
                      <w:pPr>
                        <w:pStyle w:val="Caption"/>
                        <w:rPr>
                          <w:b/>
                          <w:color w:val="55595B" w:themeColor="text1"/>
                          <w:sz w:val="20"/>
                        </w:rPr>
                      </w:pPr>
                      <w:r>
                        <w:t xml:space="preserve">Figure </w:t>
                      </w:r>
                      <w:r w:rsidR="00896C2A">
                        <w:fldChar w:fldCharType="begin"/>
                      </w:r>
                      <w:r w:rsidR="00896C2A">
                        <w:instrText xml:space="preserve"> SEQ Figure \* ARABIC </w:instrText>
                      </w:r>
                      <w:r w:rsidR="00896C2A">
                        <w:fldChar w:fldCharType="separate"/>
                      </w:r>
                      <w:r w:rsidR="00300629">
                        <w:rPr>
                          <w:noProof/>
                        </w:rPr>
                        <w:t>6</w:t>
                      </w:r>
                      <w:r w:rsidR="00896C2A">
                        <w:rPr>
                          <w:noProof/>
                        </w:rPr>
                        <w:fldChar w:fldCharType="end"/>
                      </w:r>
                      <w:r>
                        <w:t xml:space="preserve">. </w:t>
                      </w:r>
                      <w:r w:rsidRPr="001407F1">
                        <w:t>HTML Source Editor icon is located below the</w:t>
                      </w:r>
                      <w:r>
                        <w:t xml:space="preserve"> content area</w:t>
                      </w:r>
                      <w:r w:rsidRPr="001407F1">
                        <w:t>.</w:t>
                      </w:r>
                    </w:p>
                  </w:txbxContent>
                </v:textbox>
                <w10:wrap type="topAndBottom"/>
              </v:shape>
            </w:pict>
          </mc:Fallback>
        </mc:AlternateContent>
      </w:r>
      <w:r w:rsidRPr="00B27E84">
        <w:rPr>
          <w:b/>
          <w:noProof/>
        </w:rPr>
        <w:drawing>
          <wp:anchor distT="0" distB="0" distL="114300" distR="114300" simplePos="0" relativeHeight="251684864" behindDoc="0" locked="0" layoutInCell="1" allowOverlap="1" wp14:anchorId="47B94F1C" wp14:editId="22352684">
            <wp:simplePos x="0" y="0"/>
            <wp:positionH relativeFrom="column">
              <wp:posOffset>3438525</wp:posOffset>
            </wp:positionH>
            <wp:positionV relativeFrom="paragraph">
              <wp:posOffset>518795</wp:posOffset>
            </wp:positionV>
            <wp:extent cx="3328670" cy="2588895"/>
            <wp:effectExtent l="133350" t="114300" r="119380" b="1733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8670" cy="2588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B27E84">
        <w:rPr>
          <w:noProof/>
        </w:rPr>
        <w:drawing>
          <wp:anchor distT="0" distB="0" distL="114300" distR="114300" simplePos="0" relativeHeight="251683840" behindDoc="0" locked="0" layoutInCell="1" allowOverlap="1" wp14:anchorId="06BE0D28" wp14:editId="7CF5D7E9">
            <wp:simplePos x="0" y="0"/>
            <wp:positionH relativeFrom="column">
              <wp:posOffset>-27084</wp:posOffset>
            </wp:positionH>
            <wp:positionV relativeFrom="paragraph">
              <wp:posOffset>532765</wp:posOffset>
            </wp:positionV>
            <wp:extent cx="3246755" cy="2581275"/>
            <wp:effectExtent l="114300" t="114300" r="106045" b="1619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6755" cy="2581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t xml:space="preserve">Click </w:t>
      </w:r>
      <w:r w:rsidRPr="006F141A">
        <w:rPr>
          <w:b/>
        </w:rPr>
        <w:t>Save</w:t>
      </w:r>
      <w:r w:rsidRPr="00B27E84">
        <w:rPr>
          <w:noProof/>
        </w:rPr>
        <w:t xml:space="preserve"> </w:t>
      </w:r>
    </w:p>
    <w:p w14:paraId="745980F7" w14:textId="2F3600DC" w:rsidR="00B27E84" w:rsidRDefault="00B27E84" w:rsidP="00C768DE"/>
    <w:p w14:paraId="42180936" w14:textId="52C5E9B1" w:rsidR="00B27E84" w:rsidRDefault="00B27E84">
      <w:pPr>
        <w:spacing w:after="200" w:line="276" w:lineRule="auto"/>
        <w:rPr>
          <w:rFonts w:eastAsiaTheme="majorEastAsia" w:cstheme="majorBidi"/>
          <w:bCs/>
          <w:color w:val="E87511" w:themeColor="background2"/>
          <w:sz w:val="32"/>
          <w:szCs w:val="28"/>
        </w:rPr>
      </w:pPr>
      <w:bookmarkStart w:id="8" w:name="_Toc492021197"/>
      <w:r>
        <w:br w:type="page"/>
      </w:r>
    </w:p>
    <w:p w14:paraId="149A4848" w14:textId="57E553A8" w:rsidR="0084670D" w:rsidRDefault="0084670D" w:rsidP="00123C65">
      <w:pPr>
        <w:pStyle w:val="SectionHeader"/>
      </w:pPr>
      <w:r>
        <w:lastRenderedPageBreak/>
        <w:t xml:space="preserve">Customizing </w:t>
      </w:r>
      <w:r w:rsidR="00123C65">
        <w:t>VidWidg</w:t>
      </w:r>
      <w:bookmarkEnd w:id="8"/>
    </w:p>
    <w:p w14:paraId="100E1DCE" w14:textId="12FCC817" w:rsidR="00533B55" w:rsidRDefault="009C3748" w:rsidP="00456EF8">
      <w:r>
        <w:t>By default, VidWidg is configured to provide diffe</w:t>
      </w:r>
      <w:r w:rsidR="00C768DE">
        <w:t>rent Brightspace Video Tutorial playlists</w:t>
      </w:r>
      <w:r>
        <w:t xml:space="preserve"> to users that have ‘Learner’, ‘Instructor’, and ‘Administrator’ roles.</w:t>
      </w:r>
      <w:r w:rsidR="00C768DE">
        <w:t xml:space="preserve"> You can </w:t>
      </w:r>
      <w:r w:rsidR="004D36BB">
        <w:t>easily</w:t>
      </w:r>
      <w:r w:rsidR="00C768DE">
        <w:t xml:space="preserve"> change the playlists associated with</w:t>
      </w:r>
      <w:r w:rsidR="004D36BB">
        <w:t xml:space="preserve"> each role</w:t>
      </w:r>
      <w:r w:rsidR="00C768DE">
        <w:t xml:space="preserve"> and some of the widget labels</w:t>
      </w:r>
      <w:r w:rsidR="004D36BB">
        <w:t xml:space="preserve"> by modifying</w:t>
      </w:r>
      <w:r w:rsidR="00C768DE">
        <w:t xml:space="preserve"> Vidwidg’s embed code.</w:t>
      </w:r>
      <w:r w:rsidR="004D36BB">
        <w:t xml:space="preserve"> </w:t>
      </w:r>
    </w:p>
    <w:p w14:paraId="4E91A17D" w14:textId="7AC213D3" w:rsidR="004D36BB" w:rsidRDefault="004D36BB" w:rsidP="00456EF8">
      <w:r>
        <w:t xml:space="preserve">If your institution uses customized roles (with other names), then you will have to re-configure the widget. This will require some modification of the widget’s </w:t>
      </w:r>
      <w:r w:rsidRPr="004D36BB">
        <w:rPr>
          <w:i/>
        </w:rPr>
        <w:t>config.js</w:t>
      </w:r>
      <w:r>
        <w:t xml:space="preserve"> file and it’s embed code.</w:t>
      </w:r>
    </w:p>
    <w:p w14:paraId="37D8C9CB" w14:textId="25C06C13" w:rsidR="00C768DE" w:rsidRPr="00470A9D" w:rsidRDefault="00C768DE" w:rsidP="00C768DE">
      <w:pPr>
        <w:pStyle w:val="SubHeader"/>
        <w:rPr>
          <w:color w:val="092C74"/>
        </w:rPr>
      </w:pPr>
      <w:r w:rsidRPr="00470A9D">
        <w:rPr>
          <w:color w:val="092C74"/>
        </w:rPr>
        <w:t>C</w:t>
      </w:r>
      <w:r w:rsidR="00700647" w:rsidRPr="00470A9D">
        <w:rPr>
          <w:color w:val="092C74"/>
        </w:rPr>
        <w:t>ustomizing</w:t>
      </w:r>
      <w:r w:rsidRPr="00470A9D">
        <w:rPr>
          <w:color w:val="092C74"/>
        </w:rPr>
        <w:t xml:space="preserve"> YouTube Playlists</w:t>
      </w:r>
    </w:p>
    <w:p w14:paraId="19CDF3C3" w14:textId="00785C6F" w:rsidR="00C768DE" w:rsidRDefault="00700647" w:rsidP="00456EF8">
      <w:r>
        <w:t>To change the</w:t>
      </w:r>
      <w:r w:rsidR="004D36BB">
        <w:t xml:space="preserve"> playlists associated with each role, simply replace the YouTube Playlist ID in data-adm, data-ins and data-std attributes in the embed code (</w:t>
      </w:r>
      <w:r w:rsidR="00836F07">
        <w:t>found in</w:t>
      </w:r>
      <w:r w:rsidR="004D36BB">
        <w:t xml:space="preserve"> \</w:t>
      </w:r>
      <w:r w:rsidR="004D36BB" w:rsidRPr="00EF7E61">
        <w:rPr>
          <w:i/>
        </w:rPr>
        <w:t>shared\custom_widgets\cs_widgets_master\widgets\vidwidg\</w:t>
      </w:r>
      <w:r w:rsidR="004D36BB">
        <w:rPr>
          <w:i/>
        </w:rPr>
        <w:t>widget.txt</w:t>
      </w:r>
      <w:r w:rsidR="004D36BB">
        <w:t>).</w:t>
      </w:r>
    </w:p>
    <w:p w14:paraId="018B4F1B" w14:textId="5473D385" w:rsidR="004D36BB" w:rsidRPr="00836F07" w:rsidRDefault="004D36BB" w:rsidP="00836F07">
      <w:pPr>
        <w:pStyle w:val="Subtitle"/>
        <w:ind w:firstLine="720"/>
      </w:pPr>
      <w:r w:rsidRPr="00836F07">
        <w:t>Example</w:t>
      </w:r>
    </w:p>
    <w:p w14:paraId="7A867885" w14:textId="4E51375A" w:rsidR="004D36BB" w:rsidRDefault="004D36BB" w:rsidP="00836F07">
      <w:pPr>
        <w:pStyle w:val="Liststyle"/>
        <w:numPr>
          <w:ilvl w:val="0"/>
          <w:numId w:val="0"/>
        </w:numPr>
        <w:ind w:left="720"/>
      </w:pPr>
      <w:r>
        <w:t xml:space="preserve">If you want the Learner role to display the </w:t>
      </w:r>
      <w:hyperlink r:id="rId22" w:history="1">
        <w:r w:rsidR="00836F07" w:rsidRPr="00836F07">
          <w:rPr>
            <w:rStyle w:val="Hyperlink"/>
            <w:rFonts w:ascii="Arial" w:hAnsi="Arial"/>
            <w14:textOutline w14:w="0" w14:cap="rnd" w14:cmpd="sng" w14:algn="ctr">
              <w14:noFill/>
              <w14:prstDash w14:val="solid"/>
              <w14:bevel/>
            </w14:textOutline>
          </w:rPr>
          <w:t>This Week @ NASA</w:t>
        </w:r>
      </w:hyperlink>
      <w:r w:rsidR="00836F07">
        <w:t xml:space="preserve"> playlist change:</w:t>
      </w:r>
    </w:p>
    <w:p w14:paraId="6826A47F" w14:textId="77777777" w:rsidR="00836F07" w:rsidRDefault="00836F07" w:rsidP="009F1DB0">
      <w:pPr>
        <w:pStyle w:val="Liststyle"/>
        <w:numPr>
          <w:ilvl w:val="0"/>
          <w:numId w:val="0"/>
        </w:numPr>
        <w:ind w:left="1440"/>
      </w:pPr>
      <w:r w:rsidRPr="00836F07">
        <w:rPr>
          <w:b/>
        </w:rPr>
        <w:t>From</w:t>
      </w:r>
      <w:r>
        <w:t xml:space="preserve"> </w:t>
      </w:r>
      <w:r w:rsidRPr="00836F07">
        <w:t>data-std="</w:t>
      </w:r>
      <w:r w:rsidRPr="009F1DB0">
        <w:rPr>
          <w:highlight w:val="yellow"/>
        </w:rPr>
        <w:t>PLxHabmZzFY6mtggGZAitZ61kmpS-pMIaM</w:t>
      </w:r>
      <w:r w:rsidRPr="00836F07">
        <w:t>"</w:t>
      </w:r>
      <w:r>
        <w:t xml:space="preserve">  </w:t>
      </w:r>
    </w:p>
    <w:p w14:paraId="579DECF7" w14:textId="3C96C8A3" w:rsidR="00836F07" w:rsidRPr="004D36BB" w:rsidRDefault="00836F07" w:rsidP="009F1DB0">
      <w:pPr>
        <w:pStyle w:val="Liststyle"/>
        <w:numPr>
          <w:ilvl w:val="0"/>
          <w:numId w:val="0"/>
        </w:numPr>
        <w:ind w:left="1440"/>
      </w:pPr>
      <w:r w:rsidRPr="00836F07">
        <w:rPr>
          <w:b/>
        </w:rPr>
        <w:t>To</w:t>
      </w:r>
      <w:r>
        <w:t xml:space="preserve"> </w:t>
      </w:r>
      <w:r w:rsidRPr="00836F07">
        <w:t>data-std="</w:t>
      </w:r>
      <w:r w:rsidRPr="009F1DB0">
        <w:rPr>
          <w:highlight w:val="yellow"/>
        </w:rPr>
        <w:t>xBMAI7hZS1s&amp;list=PL1D946ACB21752C0E</w:t>
      </w:r>
      <w:r w:rsidRPr="00836F07">
        <w:t>"</w:t>
      </w:r>
    </w:p>
    <w:p w14:paraId="2069674C" w14:textId="68385659" w:rsidR="004D36BB" w:rsidRPr="00470A9D" w:rsidRDefault="004D36BB" w:rsidP="004D36BB">
      <w:pPr>
        <w:pStyle w:val="SubHeader"/>
        <w:rPr>
          <w:color w:val="092C74"/>
        </w:rPr>
      </w:pPr>
      <w:r w:rsidRPr="00470A9D">
        <w:rPr>
          <w:color w:val="092C74"/>
        </w:rPr>
        <w:t>Customizing Title</w:t>
      </w:r>
    </w:p>
    <w:p w14:paraId="2A6B870E" w14:textId="466D0FC4" w:rsidR="00EE31D8" w:rsidRDefault="00EE31D8" w:rsidP="00EE31D8">
      <w:r>
        <w:rPr>
          <w:noProof/>
        </w:rPr>
        <mc:AlternateContent>
          <mc:Choice Requires="wps">
            <w:drawing>
              <wp:anchor distT="0" distB="0" distL="114300" distR="114300" simplePos="0" relativeHeight="251692032" behindDoc="0" locked="0" layoutInCell="1" allowOverlap="1" wp14:anchorId="61029F74" wp14:editId="3B7C5AAE">
                <wp:simplePos x="0" y="0"/>
                <wp:positionH relativeFrom="column">
                  <wp:posOffset>4034790</wp:posOffset>
                </wp:positionH>
                <wp:positionV relativeFrom="paragraph">
                  <wp:posOffset>1202055</wp:posOffset>
                </wp:positionV>
                <wp:extent cx="1860550" cy="476885"/>
                <wp:effectExtent l="0" t="0" r="6350" b="0"/>
                <wp:wrapTopAndBottom/>
                <wp:docPr id="16" name="Text Box 16"/>
                <wp:cNvGraphicFramePr/>
                <a:graphic xmlns:a="http://schemas.openxmlformats.org/drawingml/2006/main">
                  <a:graphicData uri="http://schemas.microsoft.com/office/word/2010/wordprocessingShape">
                    <wps:wsp>
                      <wps:cNvSpPr txBox="1"/>
                      <wps:spPr>
                        <a:xfrm>
                          <a:off x="0" y="0"/>
                          <a:ext cx="1860550" cy="476885"/>
                        </a:xfrm>
                        <a:prstGeom prst="rect">
                          <a:avLst/>
                        </a:prstGeom>
                        <a:solidFill>
                          <a:prstClr val="white"/>
                        </a:solidFill>
                        <a:ln>
                          <a:noFill/>
                        </a:ln>
                      </wps:spPr>
                      <wps:txbx>
                        <w:txbxContent>
                          <w:p w14:paraId="6A12C3D6" w14:textId="775C12FC" w:rsidR="00EE31D8" w:rsidRPr="00C27350" w:rsidRDefault="00EE31D8" w:rsidP="00EE31D8">
                            <w:pPr>
                              <w:pStyle w:val="Caption"/>
                              <w:rPr>
                                <w:color w:val="55595B" w:themeColor="text1"/>
                                <w:sz w:val="20"/>
                              </w:rPr>
                            </w:pPr>
                            <w:r>
                              <w:t xml:space="preserve">Figure </w:t>
                            </w:r>
                            <w:r w:rsidR="00D44A0E">
                              <w:fldChar w:fldCharType="begin"/>
                            </w:r>
                            <w:r w:rsidR="00D44A0E">
                              <w:instrText xml:space="preserve"> SEQ Figure \* ARABIC </w:instrText>
                            </w:r>
                            <w:r w:rsidR="00D44A0E">
                              <w:fldChar w:fldCharType="separate"/>
                            </w:r>
                            <w:r w:rsidR="00300629">
                              <w:rPr>
                                <w:noProof/>
                              </w:rPr>
                              <w:t>7</w:t>
                            </w:r>
                            <w:r w:rsidR="00D44A0E">
                              <w:rPr>
                                <w:noProof/>
                              </w:rPr>
                              <w:fldChar w:fldCharType="end"/>
                            </w:r>
                            <w:r>
                              <w:t>. Vidwidg title text is determined by the data-title attribute.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1029F74" id="Text Box 16" o:spid="_x0000_s1035" type="#_x0000_t202" style="position:absolute;margin-left:317.7pt;margin-top:94.65pt;width:146.5pt;height:37.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" stroked="f">
                <v:textbox inset="0,0,0,0">
                  <w:txbxContent>
                    <w:p w14:paraId="6A12C3D6" w14:textId="775C12FC" w:rsidR="00EE31D8" w:rsidRPr="00C27350" w:rsidRDefault="00EE31D8" w:rsidP="00EE31D8">
                      <w:pPr>
                        <w:pStyle w:val="Caption"/>
                        <w:rPr>
                          <w:color w:val="55595B" w:themeColor="text1"/>
                          <w:sz w:val="20"/>
                        </w:rPr>
                      </w:pPr>
                      <w:r>
                        <w:t xml:space="preserve">Figure </w:t>
                      </w:r>
                      <w:r w:rsidR="00896C2A">
                        <w:fldChar w:fldCharType="begin"/>
                      </w:r>
                      <w:r w:rsidR="00896C2A">
                        <w:instrText xml:space="preserve"> SEQ Figure \* ARABIC </w:instrText>
                      </w:r>
                      <w:r w:rsidR="00896C2A">
                        <w:fldChar w:fldCharType="separate"/>
                      </w:r>
                      <w:r w:rsidR="00300629">
                        <w:rPr>
                          <w:noProof/>
                        </w:rPr>
                        <w:t>7</w:t>
                      </w:r>
                      <w:r w:rsidR="00896C2A">
                        <w:rPr>
                          <w:noProof/>
                        </w:rPr>
                        <w:fldChar w:fldCharType="end"/>
                      </w:r>
                      <w:r>
                        <w:t>. Vidwidg title text is determined by the data-title attribute.</w:t>
                      </w:r>
                    </w:p>
                  </w:txbxContent>
                </v:textbox>
                <w10:wrap type="topAndBottom"/>
              </v:shape>
            </w:pict>
          </mc:Fallback>
        </mc:AlternateContent>
      </w:r>
      <w:r w:rsidRPr="00EE31D8">
        <w:rPr>
          <w:noProof/>
        </w:rPr>
        <w:drawing>
          <wp:anchor distT="0" distB="0" distL="114300" distR="114300" simplePos="0" relativeHeight="251689984" behindDoc="0" locked="0" layoutInCell="1" allowOverlap="1" wp14:anchorId="60DE3A81" wp14:editId="2FA3963C">
            <wp:simplePos x="0" y="0"/>
            <wp:positionH relativeFrom="column">
              <wp:posOffset>-35947</wp:posOffset>
            </wp:positionH>
            <wp:positionV relativeFrom="paragraph">
              <wp:posOffset>327439</wp:posOffset>
            </wp:positionV>
            <wp:extent cx="3959225" cy="2464435"/>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9225" cy="2464435"/>
                    </a:xfrm>
                    <a:prstGeom prst="rect">
                      <a:avLst/>
                    </a:prstGeom>
                  </pic:spPr>
                </pic:pic>
              </a:graphicData>
            </a:graphic>
            <wp14:sizeRelH relativeFrom="margin">
              <wp14:pctWidth>0</wp14:pctWidth>
            </wp14:sizeRelH>
            <wp14:sizeRelV relativeFrom="margin">
              <wp14:pctHeight>0</wp14:pctHeight>
            </wp14:sizeRelV>
          </wp:anchor>
        </w:drawing>
      </w:r>
      <w:r>
        <w:t xml:space="preserve">The widget title (see figure 7) can be changed by replacing the </w:t>
      </w:r>
      <w:r w:rsidRPr="00EE31D8">
        <w:t>data-title</w:t>
      </w:r>
      <w:r>
        <w:t xml:space="preserve"> attribute in the embed code. </w:t>
      </w:r>
    </w:p>
    <w:p w14:paraId="2AB3337F" w14:textId="18080E13" w:rsidR="00EE31D8" w:rsidRDefault="00EE31D8" w:rsidP="00EE31D8"/>
    <w:p w14:paraId="0723378E" w14:textId="4F9DC6C9" w:rsidR="00C768DE" w:rsidRDefault="00C768DE" w:rsidP="00C768DE">
      <w:pPr>
        <w:pStyle w:val="SubHeader"/>
      </w:pPr>
      <w:r>
        <w:t>C</w:t>
      </w:r>
      <w:r w:rsidR="00700647">
        <w:t>ustomizing</w:t>
      </w:r>
      <w:r>
        <w:t>/Adding Roles</w:t>
      </w:r>
    </w:p>
    <w:p w14:paraId="302989D3" w14:textId="4CBA196C" w:rsidR="00EF2314" w:rsidRDefault="005E01CA">
      <w:pPr>
        <w:spacing w:after="200" w:line="276" w:lineRule="auto"/>
      </w:pPr>
      <w:r w:rsidRPr="005E01CA">
        <w:t>If you</w:t>
      </w:r>
      <w:r w:rsidR="006447FC">
        <w:t>r organization has</w:t>
      </w:r>
      <w:r w:rsidRPr="005E01CA">
        <w:t xml:space="preserve"> custom roles defined</w:t>
      </w:r>
      <w:r w:rsidR="006447FC">
        <w:t>,</w:t>
      </w:r>
      <w:r w:rsidRPr="005E01CA">
        <w:t xml:space="preserve"> then you </w:t>
      </w:r>
      <w:r w:rsidR="00274348">
        <w:t xml:space="preserve">may </w:t>
      </w:r>
      <w:r w:rsidRPr="005E01CA">
        <w:t>need to</w:t>
      </w:r>
      <w:r w:rsidR="00EF2314">
        <w:t xml:space="preserve"> update config.js and config.min.js files found in \</w:t>
      </w:r>
      <w:r w:rsidR="00EF2314" w:rsidRPr="00EF2314">
        <w:rPr>
          <w:i/>
        </w:rPr>
        <w:t>shared\custom_widgets\cs_widgets_master\widgets\vidwidg\</w:t>
      </w:r>
      <w:r w:rsidR="00EF2314">
        <w:rPr>
          <w:i/>
        </w:rPr>
        <w:t>js</w:t>
      </w:r>
      <w:r w:rsidR="00274348">
        <w:t>. To do so:</w:t>
      </w:r>
    </w:p>
    <w:p w14:paraId="5B5C741C" w14:textId="20C98218" w:rsidR="00EF2314" w:rsidRDefault="00EF2314" w:rsidP="00EF2314">
      <w:pPr>
        <w:pStyle w:val="ListParagraph"/>
        <w:numPr>
          <w:ilvl w:val="0"/>
          <w:numId w:val="19"/>
        </w:numPr>
        <w:spacing w:after="200" w:line="276" w:lineRule="auto"/>
      </w:pPr>
      <w:r>
        <w:t>E</w:t>
      </w:r>
      <w:r w:rsidR="005E01CA" w:rsidRPr="005E01CA">
        <w:t xml:space="preserve">dit the roles_config variable in </w:t>
      </w:r>
      <w:r w:rsidR="006447FC" w:rsidRPr="00EF2314">
        <w:rPr>
          <w:i/>
        </w:rPr>
        <w:t>config.js</w:t>
      </w:r>
      <w:r w:rsidR="006447FC">
        <w:t xml:space="preserve"> </w:t>
      </w:r>
    </w:p>
    <w:p w14:paraId="2650D8A8" w14:textId="77777777" w:rsidR="00EF2314" w:rsidRDefault="00EF2314" w:rsidP="00EF2314">
      <w:pPr>
        <w:pStyle w:val="ListParagraph"/>
        <w:numPr>
          <w:ilvl w:val="0"/>
          <w:numId w:val="19"/>
        </w:numPr>
        <w:spacing w:after="200" w:line="276" w:lineRule="auto"/>
      </w:pPr>
      <w:r>
        <w:t>M</w:t>
      </w:r>
      <w:r w:rsidR="005E01CA" w:rsidRPr="005E01CA">
        <w:t xml:space="preserve">inify the </w:t>
      </w:r>
      <w:r w:rsidR="006447FC">
        <w:t xml:space="preserve">edited </w:t>
      </w:r>
      <w:r w:rsidR="005E01CA" w:rsidRPr="005E01CA">
        <w:t xml:space="preserve">code </w:t>
      </w:r>
      <w:r w:rsidR="006447FC">
        <w:t xml:space="preserve">using </w:t>
      </w:r>
      <w:hyperlink r:id="rId24" w:history="1">
        <w:r w:rsidR="006447FC" w:rsidRPr="00EF2314">
          <w:rPr>
            <w:rStyle w:val="Hyperlink"/>
            <w:rFonts w:ascii="Arial" w:hAnsi="Arial"/>
            <w14:textOutline w14:w="0" w14:cap="rnd" w14:cmpd="sng" w14:algn="ctr">
              <w14:noFill/>
              <w14:prstDash w14:val="solid"/>
              <w14:bevel/>
            </w14:textOutline>
          </w:rPr>
          <w:t>JSCompress</w:t>
        </w:r>
      </w:hyperlink>
      <w:r>
        <w:t xml:space="preserve"> </w:t>
      </w:r>
    </w:p>
    <w:p w14:paraId="59E4AFC5" w14:textId="5F98D7A9" w:rsidR="00EF2314" w:rsidRDefault="00EF2314" w:rsidP="00EF2314">
      <w:pPr>
        <w:pStyle w:val="ListParagraph"/>
        <w:numPr>
          <w:ilvl w:val="0"/>
          <w:numId w:val="19"/>
        </w:numPr>
        <w:spacing w:after="200" w:line="276" w:lineRule="auto"/>
      </w:pPr>
      <w:r>
        <w:t>U</w:t>
      </w:r>
      <w:r w:rsidR="006447FC">
        <w:t xml:space="preserve">pdate </w:t>
      </w:r>
      <w:r w:rsidR="005E01CA" w:rsidRPr="00EF2314">
        <w:rPr>
          <w:i/>
        </w:rPr>
        <w:t>config.min.js</w:t>
      </w:r>
      <w:r w:rsidR="005E01CA" w:rsidRPr="005E01CA">
        <w:t xml:space="preserve"> </w:t>
      </w:r>
      <w:r w:rsidR="006447FC">
        <w:t xml:space="preserve">with the </w:t>
      </w:r>
      <w:r>
        <w:t>edited (</w:t>
      </w:r>
      <w:r w:rsidR="006447FC">
        <w:t>and minfied</w:t>
      </w:r>
      <w:r>
        <w:t>) code</w:t>
      </w:r>
    </w:p>
    <w:p w14:paraId="05966576" w14:textId="034F5EA9" w:rsidR="00EF2314" w:rsidRDefault="00EF2314" w:rsidP="00EF2314">
      <w:pPr>
        <w:spacing w:after="200" w:line="276" w:lineRule="auto"/>
      </w:pPr>
      <w:r>
        <w:t xml:space="preserve">Step 1 can be aided with the use of a JSON editor like </w:t>
      </w:r>
      <w:hyperlink r:id="rId25" w:history="1">
        <w:r w:rsidRPr="00EF2314">
          <w:rPr>
            <w:rStyle w:val="Hyperlink"/>
            <w:rFonts w:ascii="Arial" w:hAnsi="Arial"/>
            <w14:textOutline w14:w="0" w14:cap="rnd" w14:cmpd="sng" w14:algn="ctr">
              <w14:noFill/>
              <w14:prstDash w14:val="solid"/>
              <w14:bevel/>
            </w14:textOutline>
          </w:rPr>
          <w:t>JSONMate</w:t>
        </w:r>
      </w:hyperlink>
      <w:r>
        <w:t>, as illustrated in the example below.</w:t>
      </w:r>
    </w:p>
    <w:p w14:paraId="57473DBC" w14:textId="77777777" w:rsidR="00EF2314" w:rsidRPr="00836F07" w:rsidRDefault="00EF2314" w:rsidP="000B60F3">
      <w:pPr>
        <w:pStyle w:val="Subtitle"/>
        <w:ind w:firstLine="720"/>
      </w:pPr>
      <w:r w:rsidRPr="00836F07">
        <w:t>Example</w:t>
      </w:r>
    </w:p>
    <w:p w14:paraId="1E0D5F04" w14:textId="4A5D21EA" w:rsidR="000B60F3" w:rsidRDefault="00EF2314" w:rsidP="000B60F3">
      <w:pPr>
        <w:ind w:left="720"/>
      </w:pPr>
      <w:r>
        <w:lastRenderedPageBreak/>
        <w:t xml:space="preserve">Suppose your institution has an “Assistant” role </w:t>
      </w:r>
      <w:r w:rsidR="00274348">
        <w:t>and you would like users with this role to see the same playlists as other Instructor roles</w:t>
      </w:r>
      <w:r>
        <w:t>. You can do this by:</w:t>
      </w:r>
    </w:p>
    <w:p w14:paraId="301DD4C3" w14:textId="732F46AC" w:rsidR="000B60F3" w:rsidRDefault="000B60F3" w:rsidP="000B60F3">
      <w:pPr>
        <w:pStyle w:val="ListParagraph"/>
        <w:numPr>
          <w:ilvl w:val="0"/>
          <w:numId w:val="22"/>
        </w:numPr>
        <w:ind w:left="1440"/>
      </w:pPr>
      <w:r>
        <w:t xml:space="preserve">Opening </w:t>
      </w:r>
      <w:r w:rsidRPr="00EF2314">
        <w:rPr>
          <w:i/>
        </w:rPr>
        <w:t>config.js</w:t>
      </w:r>
      <w:r>
        <w:rPr>
          <w:i/>
        </w:rPr>
        <w:t xml:space="preserve"> </w:t>
      </w:r>
      <w:r>
        <w:t xml:space="preserve">and copying everything after 'roles_config =', e.g., </w:t>
      </w:r>
    </w:p>
    <w:p w14:paraId="0CA0A209" w14:textId="521FB27E" w:rsidR="000B60F3" w:rsidRDefault="000B60F3" w:rsidP="000B60F3">
      <w:pPr>
        <w:ind w:left="720" w:firstLine="720"/>
      </w:pPr>
      <w:r w:rsidRPr="000B60F3">
        <w:t>{"adm":["Administrator"],"ins":["Instructo</w:t>
      </w:r>
      <w:r>
        <w:t>r","Tutor","Teacher"</w:t>
      </w:r>
      <w:r w:rsidRPr="000B60F3">
        <w:t>],"std":["Student","Learner"]}</w:t>
      </w:r>
    </w:p>
    <w:p w14:paraId="2D7F7F03" w14:textId="17794E22" w:rsidR="000B60F3" w:rsidRDefault="000B60F3" w:rsidP="000B60F3">
      <w:pPr>
        <w:pStyle w:val="ListParagraph"/>
        <w:numPr>
          <w:ilvl w:val="0"/>
          <w:numId w:val="22"/>
        </w:numPr>
        <w:ind w:left="1440"/>
      </w:pPr>
      <w:r>
        <w:t xml:space="preserve">Paste this in the text area at </w:t>
      </w:r>
      <w:hyperlink r:id="rId26" w:history="1">
        <w:r w:rsidRPr="000B60F3">
          <w:rPr>
            <w:rStyle w:val="Hyperlink"/>
            <w:rFonts w:ascii="Arial" w:hAnsi="Arial"/>
            <w14:textOutline w14:w="0" w14:cap="rnd" w14:cmpd="sng" w14:algn="ctr">
              <w14:noFill/>
              <w14:prstDash w14:val="solid"/>
              <w14:bevel/>
            </w14:textOutline>
          </w:rPr>
          <w:t>JSONMate</w:t>
        </w:r>
      </w:hyperlink>
    </w:p>
    <w:p w14:paraId="23B7377C" w14:textId="18F39A59" w:rsidR="000B60F3" w:rsidRDefault="000B60F3" w:rsidP="000B60F3">
      <w:pPr>
        <w:pStyle w:val="ListParagraph"/>
        <w:numPr>
          <w:ilvl w:val="0"/>
          <w:numId w:val="22"/>
        </w:numPr>
        <w:ind w:left="1440"/>
      </w:pPr>
      <w:r>
        <w:t>Click on the page outside the text area</w:t>
      </w:r>
    </w:p>
    <w:p w14:paraId="0EC6C181" w14:textId="4ACE9D3A" w:rsidR="000B60F3" w:rsidRDefault="000B60F3" w:rsidP="000B60F3">
      <w:pPr>
        <w:pStyle w:val="ListParagraph"/>
        <w:numPr>
          <w:ilvl w:val="0"/>
          <w:numId w:val="22"/>
        </w:numPr>
        <w:ind w:left="1440"/>
      </w:pPr>
      <w:r>
        <w:t xml:space="preserve">Click on the </w:t>
      </w:r>
      <w:r w:rsidRPr="00300629">
        <w:rPr>
          <w:b/>
        </w:rPr>
        <w:t>+</w:t>
      </w:r>
      <w:r>
        <w:t xml:space="preserve"> beside </w:t>
      </w:r>
      <w:r w:rsidRPr="00300629">
        <w:rPr>
          <w:b/>
        </w:rPr>
        <w:t>ins</w:t>
      </w:r>
    </w:p>
    <w:p w14:paraId="315E3261" w14:textId="38348AC9" w:rsidR="000B60F3" w:rsidRDefault="000B60F3" w:rsidP="000B60F3">
      <w:pPr>
        <w:pStyle w:val="ListParagraph"/>
        <w:numPr>
          <w:ilvl w:val="0"/>
          <w:numId w:val="22"/>
        </w:numPr>
        <w:ind w:left="1440"/>
      </w:pPr>
      <w:r>
        <w:t xml:space="preserve">Select </w:t>
      </w:r>
      <w:r w:rsidRPr="000B60F3">
        <w:rPr>
          <w:b/>
        </w:rPr>
        <w:t>Add New Value</w:t>
      </w:r>
      <w:r>
        <w:rPr>
          <w:b/>
        </w:rPr>
        <w:t xml:space="preserve"> </w:t>
      </w:r>
      <w:r>
        <w:t>and type “Assistant” (see figure 8.)</w:t>
      </w:r>
    </w:p>
    <w:p w14:paraId="04704B68" w14:textId="63E89BC8" w:rsidR="000B60F3" w:rsidRDefault="000B60F3" w:rsidP="000B60F3">
      <w:pPr>
        <w:pStyle w:val="ListParagraph"/>
        <w:numPr>
          <w:ilvl w:val="0"/>
          <w:numId w:val="22"/>
        </w:numPr>
        <w:ind w:left="1440"/>
      </w:pPr>
      <w:r>
        <w:t>Copy the updated code in the text area, e.g.,</w:t>
      </w:r>
    </w:p>
    <w:p w14:paraId="7E295D34" w14:textId="7304EA54" w:rsidR="000B60F3" w:rsidRDefault="000B60F3" w:rsidP="000B60F3">
      <w:pPr>
        <w:ind w:left="720" w:firstLine="720"/>
      </w:pPr>
      <w:r w:rsidRPr="000B60F3">
        <w:t>{"adm":["Administrator"],"ins":["Instructor","Tutor","Teacher","Assistant"],"std":["Student","Learner"]}</w:t>
      </w:r>
    </w:p>
    <w:p w14:paraId="09C7CAB5" w14:textId="12166321" w:rsidR="000B60F3" w:rsidRDefault="000B60F3" w:rsidP="000B60F3">
      <w:pPr>
        <w:pStyle w:val="ListParagraph"/>
        <w:numPr>
          <w:ilvl w:val="0"/>
          <w:numId w:val="22"/>
        </w:numPr>
        <w:ind w:left="1440"/>
      </w:pPr>
      <w:r>
        <w:t xml:space="preserve">Add the code to your </w:t>
      </w:r>
      <w:r w:rsidRPr="00274348">
        <w:rPr>
          <w:i/>
        </w:rPr>
        <w:t>config.js</w:t>
      </w:r>
      <w:r>
        <w:t>, replace the text after ‘role_config =’ that you originally copied</w:t>
      </w:r>
    </w:p>
    <w:p w14:paraId="4DD4745D" w14:textId="3D8BD876" w:rsidR="000B60F3" w:rsidRDefault="000B60F3" w:rsidP="00274348">
      <w:pPr>
        <w:ind w:firstLine="720"/>
      </w:pPr>
      <w:r>
        <w:t>Now</w:t>
      </w:r>
      <w:r w:rsidR="00274348">
        <w:t>,</w:t>
      </w:r>
      <w:r>
        <w:t xml:space="preserve"> if you want to keep your code minified (</w:t>
      </w:r>
      <w:r w:rsidR="00274348">
        <w:t xml:space="preserve">this is </w:t>
      </w:r>
      <w:r>
        <w:t>optional but recommended)</w:t>
      </w:r>
      <w:r w:rsidR="00274348">
        <w:t>:</w:t>
      </w:r>
    </w:p>
    <w:p w14:paraId="3977F017" w14:textId="1F782283" w:rsidR="00274348" w:rsidRDefault="00274348" w:rsidP="00274348">
      <w:pPr>
        <w:pStyle w:val="ListParagraph"/>
        <w:numPr>
          <w:ilvl w:val="0"/>
          <w:numId w:val="22"/>
        </w:numPr>
        <w:ind w:left="1440"/>
      </w:pPr>
      <w:r>
        <w:t xml:space="preserve">Paste the entire content of </w:t>
      </w:r>
      <w:r w:rsidRPr="00274348">
        <w:rPr>
          <w:i/>
        </w:rPr>
        <w:t>config.js</w:t>
      </w:r>
      <w:r>
        <w:t xml:space="preserve"> into </w:t>
      </w:r>
      <w:hyperlink r:id="rId27" w:history="1">
        <w:r w:rsidRPr="00EF2314">
          <w:rPr>
            <w:rStyle w:val="Hyperlink"/>
            <w:rFonts w:ascii="Arial" w:hAnsi="Arial"/>
            <w14:textOutline w14:w="0" w14:cap="rnd" w14:cmpd="sng" w14:algn="ctr">
              <w14:noFill/>
              <w14:prstDash w14:val="solid"/>
              <w14:bevel/>
            </w14:textOutline>
          </w:rPr>
          <w:t>JSCompress</w:t>
        </w:r>
      </w:hyperlink>
    </w:p>
    <w:p w14:paraId="1E72EFC6" w14:textId="6A6F7D86" w:rsidR="00274348" w:rsidRPr="00274348" w:rsidRDefault="00274348" w:rsidP="00274348">
      <w:pPr>
        <w:pStyle w:val="ListParagraph"/>
        <w:numPr>
          <w:ilvl w:val="0"/>
          <w:numId w:val="22"/>
        </w:numPr>
        <w:ind w:left="1440"/>
      </w:pPr>
      <w:r>
        <w:t xml:space="preserve">Click </w:t>
      </w:r>
      <w:r w:rsidRPr="00274348">
        <w:rPr>
          <w:b/>
        </w:rPr>
        <w:t>Compress</w:t>
      </w:r>
    </w:p>
    <w:p w14:paraId="522F7B7C" w14:textId="5103AFDB" w:rsidR="00274348" w:rsidRDefault="00274348" w:rsidP="00274348">
      <w:pPr>
        <w:pStyle w:val="ListParagraph"/>
        <w:numPr>
          <w:ilvl w:val="0"/>
          <w:numId w:val="22"/>
        </w:numPr>
        <w:ind w:left="1440"/>
      </w:pPr>
      <w:r>
        <w:t>Copy the compressed code</w:t>
      </w:r>
    </w:p>
    <w:p w14:paraId="134E6D86" w14:textId="25719867" w:rsidR="00274348" w:rsidRDefault="00300629" w:rsidP="009E0D58">
      <w:pPr>
        <w:pStyle w:val="ListParagraph"/>
        <w:numPr>
          <w:ilvl w:val="0"/>
          <w:numId w:val="22"/>
        </w:numPr>
      </w:pPr>
      <w:r>
        <w:rPr>
          <w:noProof/>
        </w:rPr>
        <mc:AlternateContent>
          <mc:Choice Requires="wps">
            <w:drawing>
              <wp:anchor distT="0" distB="0" distL="114300" distR="114300" simplePos="0" relativeHeight="251695104" behindDoc="0" locked="0" layoutInCell="1" allowOverlap="1" wp14:anchorId="3B3CE106" wp14:editId="197A95EA">
                <wp:simplePos x="0" y="0"/>
                <wp:positionH relativeFrom="column">
                  <wp:posOffset>5124450</wp:posOffset>
                </wp:positionH>
                <wp:positionV relativeFrom="paragraph">
                  <wp:posOffset>1688465</wp:posOffset>
                </wp:positionV>
                <wp:extent cx="1781175" cy="647700"/>
                <wp:effectExtent l="0" t="0" r="9525" b="0"/>
                <wp:wrapTopAndBottom/>
                <wp:docPr id="23" name="Text Box 23"/>
                <wp:cNvGraphicFramePr/>
                <a:graphic xmlns:a="http://schemas.openxmlformats.org/drawingml/2006/main">
                  <a:graphicData uri="http://schemas.microsoft.com/office/word/2010/wordprocessingShape">
                    <wps:wsp>
                      <wps:cNvSpPr txBox="1"/>
                      <wps:spPr>
                        <a:xfrm>
                          <a:off x="0" y="0"/>
                          <a:ext cx="1781175" cy="647700"/>
                        </a:xfrm>
                        <a:prstGeom prst="rect">
                          <a:avLst/>
                        </a:prstGeom>
                        <a:solidFill>
                          <a:prstClr val="white"/>
                        </a:solidFill>
                        <a:ln>
                          <a:noFill/>
                        </a:ln>
                      </wps:spPr>
                      <wps:txbx>
                        <w:txbxContent>
                          <w:p w14:paraId="371A0F0D" w14:textId="595AE7C5" w:rsidR="00300629" w:rsidRPr="00DF77ED" w:rsidRDefault="00300629" w:rsidP="00300629">
                            <w:pPr>
                              <w:pStyle w:val="Caption"/>
                              <w:rPr>
                                <w:color w:val="55595B" w:themeColor="text1"/>
                                <w:sz w:val="20"/>
                              </w:rPr>
                            </w:pPr>
                            <w:r>
                              <w:t xml:space="preserve">Figure </w:t>
                            </w:r>
                            <w:r w:rsidR="00D44A0E">
                              <w:fldChar w:fldCharType="begin"/>
                            </w:r>
                            <w:r w:rsidR="00D44A0E">
                              <w:instrText xml:space="preserve"> SEQ Figure \* ARABIC </w:instrText>
                            </w:r>
                            <w:r w:rsidR="00D44A0E">
                              <w:fldChar w:fldCharType="separate"/>
                            </w:r>
                            <w:r>
                              <w:rPr>
                                <w:noProof/>
                              </w:rPr>
                              <w:t>8</w:t>
                            </w:r>
                            <w:r w:rsidR="00D44A0E">
                              <w:rPr>
                                <w:noProof/>
                              </w:rPr>
                              <w:fldChar w:fldCharType="end"/>
                            </w:r>
                            <w:r>
                              <w:t>. "Assistant" role added to ins using JSONMate editor.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B3CE106" id="Text Box 23" o:spid="_x0000_s1036" type="#_x0000_t202" style="position:absolute;left:0;text-align:left;margin-left:403.5pt;margin-top:132.95pt;width:140.25pt;height:5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" stroked="f">
                <v:textbox inset="0,0,0,0">
                  <w:txbxContent>
                    <w:p w14:paraId="371A0F0D" w14:textId="595AE7C5" w:rsidR="00300629" w:rsidRPr="00DF77ED" w:rsidRDefault="00300629" w:rsidP="00300629">
                      <w:pPr>
                        <w:pStyle w:val="Caption"/>
                        <w:rPr>
                          <w:color w:val="55595B" w:themeColor="text1"/>
                          <w:sz w:val="20"/>
                        </w:rPr>
                      </w:pPr>
                      <w:r>
                        <w:t xml:space="preserve">Figure </w:t>
                      </w:r>
                      <w:r w:rsidR="00896C2A">
                        <w:fldChar w:fldCharType="begin"/>
                      </w:r>
                      <w:r w:rsidR="00896C2A">
                        <w:instrText xml:space="preserve"> SEQ Figure \* A</w:instrText>
                      </w:r>
                      <w:r w:rsidR="00896C2A">
                        <w:instrText xml:space="preserve">RABIC </w:instrText>
                      </w:r>
                      <w:r w:rsidR="00896C2A">
                        <w:fldChar w:fldCharType="separate"/>
                      </w:r>
                      <w:r>
                        <w:rPr>
                          <w:noProof/>
                        </w:rPr>
                        <w:t>8</w:t>
                      </w:r>
                      <w:r w:rsidR="00896C2A">
                        <w:rPr>
                          <w:noProof/>
                        </w:rPr>
                        <w:fldChar w:fldCharType="end"/>
                      </w:r>
                      <w:r>
                        <w:t>. "Assistant" role added to ins using JSONMate editor.</w:t>
                      </w:r>
                    </w:p>
                  </w:txbxContent>
                </v:textbox>
                <w10:wrap type="topAndBottom"/>
              </v:shape>
            </w:pict>
          </mc:Fallback>
        </mc:AlternateContent>
      </w:r>
      <w:r w:rsidRPr="00300629">
        <w:rPr>
          <w:noProof/>
        </w:rPr>
        <w:drawing>
          <wp:anchor distT="0" distB="0" distL="114300" distR="114300" simplePos="0" relativeHeight="251658240" behindDoc="0" locked="0" layoutInCell="1" allowOverlap="1" wp14:anchorId="51E6E863" wp14:editId="365D27F8">
            <wp:simplePos x="0" y="0"/>
            <wp:positionH relativeFrom="column">
              <wp:posOffset>85725</wp:posOffset>
            </wp:positionH>
            <wp:positionV relativeFrom="paragraph">
              <wp:posOffset>393065</wp:posOffset>
            </wp:positionV>
            <wp:extent cx="4772025" cy="3153410"/>
            <wp:effectExtent l="114300" t="114300" r="123825" b="1422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2025" cy="3153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96C2A">
        <w:t>Paste your cod</w:t>
      </w:r>
      <w:r w:rsidR="00274348">
        <w:t xml:space="preserve">e into </w:t>
      </w:r>
      <w:r w:rsidR="00274348" w:rsidRPr="00896C2A">
        <w:rPr>
          <w:i/>
        </w:rPr>
        <w:t>config.min.js</w:t>
      </w:r>
    </w:p>
    <w:p w14:paraId="29DB1999" w14:textId="77777777" w:rsidR="00EF2314" w:rsidRDefault="00EF2314" w:rsidP="00EF2314"/>
    <w:p w14:paraId="7B2FEA3D" w14:textId="3B5B5ECC" w:rsidR="00A21AAC" w:rsidRPr="00BA56CA" w:rsidRDefault="00A21AAC" w:rsidP="00C768DE">
      <w:pPr>
        <w:pStyle w:val="SectionHeader"/>
      </w:pPr>
      <w:r w:rsidRPr="00BA56CA">
        <w:lastRenderedPageBreak/>
        <w:t xml:space="preserve">About </w:t>
      </w:r>
      <w:r w:rsidR="00676A75">
        <w:t>D2L</w:t>
      </w:r>
    </w:p>
    <w:p w14:paraId="783A26E2" w14:textId="77777777" w:rsidR="00676A75" w:rsidRDefault="00676A75" w:rsidP="00E7788F">
      <w:pPr>
        <w:rPr>
          <w:b/>
        </w:rPr>
      </w:pPr>
      <w:r w:rsidRPr="006A7A45">
        <w:t>D2L is the software leader that makes learning experiences better. The company’s cloud-based platform is easy to use, flexible, and smart. With Brightspace, organizations can personalize the experience for every learner to deliver real results. The company is a world leader in learning analytics: its platform predicts learner performance so that organizations can take action in real-time to keep learners on track. Brightspace is used by learners in higher education, K-12, and the enterprise sector, including the Fortune 1000. D2L has operations in the United States, Canada, Europe, Australia, Brazil, and Singapore.</w:t>
      </w:r>
    </w:p>
    <w:p w14:paraId="69F2AEB3" w14:textId="77777777" w:rsidR="00A21AAC" w:rsidRDefault="00A21AAC" w:rsidP="00A21AAC">
      <w:r>
        <w:t xml:space="preserve"> </w:t>
      </w:r>
    </w:p>
    <w:p w14:paraId="1E24F9F2" w14:textId="77777777" w:rsidR="00A21AAC" w:rsidRPr="00470A9D" w:rsidRDefault="00A21AAC" w:rsidP="00177461">
      <w:pPr>
        <w:pStyle w:val="SubHeader"/>
        <w:rPr>
          <w:color w:val="092C74"/>
        </w:rPr>
      </w:pPr>
      <w:bookmarkStart w:id="9" w:name="_Toc492021198"/>
      <w:r w:rsidRPr="00470A9D">
        <w:rPr>
          <w:color w:val="092C74"/>
        </w:rPr>
        <w:t>Contact Us</w:t>
      </w:r>
      <w:bookmarkEnd w:id="9"/>
    </w:p>
    <w:p w14:paraId="0B95887E" w14:textId="77777777" w:rsidR="008471E8" w:rsidRDefault="008471E8" w:rsidP="008471E8">
      <w:pPr>
        <w:tabs>
          <w:tab w:val="left" w:pos="1350"/>
        </w:tabs>
      </w:pPr>
      <w:r>
        <w:rPr>
          <w:b/>
        </w:rPr>
        <w:t>Phone:</w:t>
      </w:r>
      <w:r>
        <w:t xml:space="preserve"> </w:t>
      </w:r>
      <w:r>
        <w:tab/>
        <w:t>1-519-772-0325 (Worldwide)</w:t>
      </w:r>
    </w:p>
    <w:p w14:paraId="02A1F982" w14:textId="77777777" w:rsidR="00676A75" w:rsidRDefault="008471E8" w:rsidP="00676A75">
      <w:pPr>
        <w:tabs>
          <w:tab w:val="left" w:pos="1350"/>
        </w:tabs>
        <w:spacing w:after="0"/>
      </w:pPr>
      <w:r>
        <w:rPr>
          <w:b/>
        </w:rPr>
        <w:t>Toll Free:</w:t>
      </w:r>
      <w:r>
        <w:t xml:space="preserve"> </w:t>
      </w:r>
      <w:r>
        <w:tab/>
      </w:r>
      <w:r w:rsidR="00676A75">
        <w:t>1-888-772-0325 (North America)</w:t>
      </w:r>
    </w:p>
    <w:p w14:paraId="1AED9864" w14:textId="77777777" w:rsidR="00676A75" w:rsidRDefault="00676A75" w:rsidP="00676A75">
      <w:pPr>
        <w:spacing w:after="0"/>
        <w:ind w:left="1350"/>
      </w:pPr>
      <w:r w:rsidRPr="006A7A45">
        <w:t xml:space="preserve">+44-203-695-8580 </w:t>
      </w:r>
      <w:r>
        <w:t>(United Kingdom and Europe)</w:t>
      </w:r>
    </w:p>
    <w:p w14:paraId="27FBF598" w14:textId="77777777" w:rsidR="00676A75" w:rsidRDefault="00676A75" w:rsidP="00676A75">
      <w:pPr>
        <w:spacing w:after="0"/>
        <w:ind w:left="630" w:firstLine="720"/>
      </w:pPr>
      <w:r>
        <w:t>0-800-452-069 (New Zealand)</w:t>
      </w:r>
    </w:p>
    <w:p w14:paraId="08099AB8" w14:textId="77777777" w:rsidR="00676A75" w:rsidRDefault="00676A75" w:rsidP="00676A75">
      <w:pPr>
        <w:spacing w:after="0"/>
        <w:ind w:left="630" w:firstLine="720"/>
      </w:pPr>
      <w:r w:rsidRPr="006A7A45">
        <w:t xml:space="preserve">1-800-778-631 </w:t>
      </w:r>
      <w:r>
        <w:t>(Australia)</w:t>
      </w:r>
    </w:p>
    <w:p w14:paraId="738137CB" w14:textId="77777777" w:rsidR="008471E8" w:rsidRPr="00020CE8" w:rsidRDefault="00676A75" w:rsidP="00676A75">
      <w:pPr>
        <w:tabs>
          <w:tab w:val="left" w:pos="1350"/>
        </w:tabs>
        <w:spacing w:after="0"/>
        <w:rPr>
          <w:sz w:val="36"/>
        </w:rPr>
      </w:pPr>
      <w:r>
        <w:rPr>
          <w:rFonts w:cs="Arial"/>
          <w:szCs w:val="14"/>
          <w:lang w:val="en"/>
        </w:rPr>
        <w:tab/>
        <w:t>0-800-891-</w:t>
      </w:r>
      <w:r w:rsidRPr="00020CE8">
        <w:rPr>
          <w:rFonts w:cs="Arial"/>
          <w:szCs w:val="14"/>
          <w:lang w:val="en"/>
        </w:rPr>
        <w:t>4507</w:t>
      </w:r>
      <w:r w:rsidRPr="00020CE8">
        <w:rPr>
          <w:rFonts w:cs="Arial"/>
          <w:szCs w:val="15"/>
          <w:lang w:val="en"/>
        </w:rPr>
        <w:t xml:space="preserve"> (Brazil)</w:t>
      </w:r>
      <w:r w:rsidR="008471E8">
        <w:rPr>
          <w:rFonts w:cs="Arial"/>
          <w:szCs w:val="15"/>
          <w:lang w:val="en"/>
        </w:rPr>
        <w:br/>
      </w:r>
    </w:p>
    <w:p w14:paraId="3F46545E" w14:textId="77777777" w:rsidR="008471E8" w:rsidRDefault="008471E8" w:rsidP="008471E8">
      <w:pPr>
        <w:tabs>
          <w:tab w:val="left" w:pos="1350"/>
        </w:tabs>
        <w:spacing w:after="0"/>
      </w:pPr>
      <w:r>
        <w:rPr>
          <w:b/>
        </w:rPr>
        <w:t>Fax:</w:t>
      </w:r>
      <w:r>
        <w:t xml:space="preserve"> </w:t>
      </w:r>
      <w:r>
        <w:tab/>
        <w:t>1-519-772-0324</w:t>
      </w:r>
    </w:p>
    <w:p w14:paraId="081F6A1A" w14:textId="77777777" w:rsidR="008471E8" w:rsidRDefault="008471E8" w:rsidP="008471E8">
      <w:pPr>
        <w:tabs>
          <w:tab w:val="left" w:pos="1350"/>
        </w:tabs>
        <w:spacing w:after="0"/>
      </w:pPr>
      <w:r>
        <w:rPr>
          <w:b/>
        </w:rPr>
        <w:t>Email:</w:t>
      </w:r>
      <w:r>
        <w:t xml:space="preserve"> </w:t>
      </w:r>
      <w:r>
        <w:tab/>
      </w:r>
      <w:r w:rsidRPr="000839B9">
        <w:t>ContactUs@</w:t>
      </w:r>
      <w:r w:rsidR="00676A75">
        <w:t>D2L</w:t>
      </w:r>
      <w:r w:rsidRPr="000839B9">
        <w:t>.com</w:t>
      </w:r>
      <w:r>
        <w:tab/>
      </w:r>
      <w:r>
        <w:tab/>
      </w:r>
    </w:p>
    <w:p w14:paraId="383613A7" w14:textId="77777777" w:rsidR="008471E8" w:rsidRPr="00EA4AC8" w:rsidRDefault="008471E8" w:rsidP="008471E8">
      <w:pPr>
        <w:tabs>
          <w:tab w:val="left" w:pos="1350"/>
        </w:tabs>
        <w:spacing w:after="0"/>
      </w:pPr>
      <w:r w:rsidRPr="00EA4AC8">
        <w:rPr>
          <w:b/>
        </w:rPr>
        <w:t>Facebook</w:t>
      </w:r>
      <w:r>
        <w:rPr>
          <w:b/>
        </w:rPr>
        <w:t xml:space="preserve">: </w:t>
      </w:r>
      <w:r>
        <w:rPr>
          <w:b/>
        </w:rPr>
        <w:tab/>
      </w:r>
      <w:r>
        <w:t>facebook.com/D2L</w:t>
      </w:r>
      <w:r w:rsidR="00676A75">
        <w:t>Inc</w:t>
      </w:r>
    </w:p>
    <w:p w14:paraId="0D9CCDF4" w14:textId="77777777" w:rsidR="008471E8" w:rsidRPr="00EA4AC8" w:rsidRDefault="008471E8" w:rsidP="008471E8">
      <w:pPr>
        <w:tabs>
          <w:tab w:val="left" w:pos="1350"/>
        </w:tabs>
        <w:spacing w:after="0"/>
      </w:pPr>
      <w:r>
        <w:rPr>
          <w:b/>
        </w:rPr>
        <w:t xml:space="preserve">Twitter: </w:t>
      </w:r>
      <w:r>
        <w:rPr>
          <w:b/>
        </w:rPr>
        <w:tab/>
      </w:r>
      <w:r>
        <w:t>@</w:t>
      </w:r>
      <w:r w:rsidR="00676A75">
        <w:t>D2L</w:t>
      </w:r>
    </w:p>
    <w:p w14:paraId="5395CCC7" w14:textId="77777777" w:rsidR="008471E8" w:rsidRDefault="008471E8" w:rsidP="008471E8">
      <w:pPr>
        <w:tabs>
          <w:tab w:val="left" w:pos="1350"/>
        </w:tabs>
      </w:pPr>
      <w:r>
        <w:rPr>
          <w:b/>
          <w:noProof/>
        </w:rPr>
        <mc:AlternateContent>
          <mc:Choice Requires="wps">
            <w:drawing>
              <wp:anchor distT="0" distB="0" distL="114300" distR="114300" simplePos="0" relativeHeight="251664384" behindDoc="0" locked="1" layoutInCell="1" allowOverlap="1" wp14:anchorId="79BEB139" wp14:editId="23A1C075">
                <wp:simplePos x="0" y="0"/>
                <wp:positionH relativeFrom="column">
                  <wp:posOffset>7620</wp:posOffset>
                </wp:positionH>
                <wp:positionV relativeFrom="paragraph">
                  <wp:posOffset>574040</wp:posOffset>
                </wp:positionV>
                <wp:extent cx="3446780" cy="1175385"/>
                <wp:effectExtent l="0" t="0" r="1270" b="5715"/>
                <wp:wrapSquare wrapText="bothSides"/>
                <wp:docPr id="18" name="Text Box 18"/>
                <wp:cNvGraphicFramePr/>
                <a:graphic xmlns:a="http://schemas.openxmlformats.org/drawingml/2006/main">
                  <a:graphicData uri="http://schemas.microsoft.com/office/word/2010/wordprocessingShape">
                    <wps:wsp>
                      <wps:cNvSpPr txBox="1"/>
                      <wps:spPr>
                        <a:xfrm>
                          <a:off x="0" y="0"/>
                          <a:ext cx="3446780" cy="1175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C7DAB6" w14:textId="77777777" w:rsidR="00A6775C" w:rsidRDefault="00A6775C" w:rsidP="00A6775C">
                            <w:pPr>
                              <w:pStyle w:val="LegalCopy"/>
                            </w:pPr>
                            <w:r w:rsidRPr="00A6775C">
                              <w:t>© 201</w:t>
                            </w:r>
                            <w:r w:rsidR="003867A7">
                              <w:t>7</w:t>
                            </w:r>
                            <w:r w:rsidRPr="00A6775C">
                              <w:t xml:space="preserve"> D2L Corporation.</w:t>
                            </w:r>
                          </w:p>
                          <w:p w14:paraId="121E51F6" w14:textId="77777777" w:rsidR="00A6775C" w:rsidRPr="00A6775C" w:rsidRDefault="00A6775C" w:rsidP="00A6775C">
                            <w:pPr>
                              <w:pStyle w:val="LegalCopy"/>
                            </w:pPr>
                          </w:p>
                          <w:p w14:paraId="303AF5AD" w14:textId="77777777" w:rsidR="003F375C" w:rsidRDefault="003F375C" w:rsidP="008471E8">
                            <w:pPr>
                              <w:pStyle w:val="LegalCopy"/>
                            </w:pPr>
                            <w:r w:rsidRPr="008A4DD5">
                              <w:t>The D2L family of companies includes D2L Corporation, D2L Ltd, D2L Australia Pty Ltd, D2L Europe Ltd, D2L Asia Pte Ltd, and D2L Brasil Soluções de Tecnologia para Educação Ltda.</w:t>
                            </w:r>
                          </w:p>
                          <w:p w14:paraId="60EFC73C" w14:textId="77777777" w:rsidR="003F375C" w:rsidRPr="00EA4AC8" w:rsidRDefault="003F375C" w:rsidP="008471E8">
                            <w:pPr>
                              <w:pStyle w:val="LegalCopy"/>
                            </w:pPr>
                          </w:p>
                          <w:p w14:paraId="69BB3D62" w14:textId="77777777" w:rsidR="003F375C" w:rsidRDefault="003F375C" w:rsidP="008A4DD5">
                            <w:pPr>
                              <w:spacing w:line="240" w:lineRule="auto"/>
                            </w:pPr>
                            <w:r w:rsidRPr="008A4DD5">
                              <w:rPr>
                                <w:rStyle w:val="LegalCopyChar"/>
                              </w:rPr>
                              <w:t>All D2L marks are trademarks of D2L Corporation. Please visit D2L.com/trademarks for a list of D2L marks</w:t>
                            </w:r>
                            <w:r w:rsidRPr="008A4DD5">
                              <w:rPr>
                                <w:iCs/>
                                <w:color w:val="B9BCBE" w:themeColor="text1" w:themeTint="66"/>
                                <w:sz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9BEB139" id="Text Box 18" o:spid="_x0000_s1037" type="#_x0000_t202" style="position:absolute;margin-left:.6pt;margin-top:45.2pt;width:271.4pt;height:9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" fillcolor="white [3201]" stroked="f" strokeweight=".5pt">
                <v:textbox inset="0,0,0,0">
                  <w:txbxContent>
                    <w:p w14:paraId="54C7DAB6" w14:textId="77777777" w:rsidR="00A6775C" w:rsidRDefault="00A6775C" w:rsidP="00A6775C">
                      <w:pPr>
                        <w:pStyle w:val="LegalCopy"/>
                      </w:pPr>
                      <w:r w:rsidRPr="00A6775C">
                        <w:t>© 201</w:t>
                      </w:r>
                      <w:r w:rsidR="003867A7">
                        <w:t>7</w:t>
                      </w:r>
                      <w:r w:rsidRPr="00A6775C">
                        <w:t xml:space="preserve"> D2L Corporation.</w:t>
                      </w:r>
                    </w:p>
                    <w:p w14:paraId="121E51F6" w14:textId="77777777" w:rsidR="00A6775C" w:rsidRPr="00A6775C" w:rsidRDefault="00A6775C" w:rsidP="00A6775C">
                      <w:pPr>
                        <w:pStyle w:val="LegalCopy"/>
                      </w:pPr>
                    </w:p>
                    <w:p w14:paraId="303AF5AD" w14:textId="77777777" w:rsidR="003F375C" w:rsidRDefault="003F375C" w:rsidP="008471E8">
                      <w:pPr>
                        <w:pStyle w:val="LegalCopy"/>
                      </w:pPr>
                      <w:r w:rsidRPr="008A4DD5">
                        <w:t>The D2L family of companies includes D2L Corporation, D2L Ltd, D2L Australia Pty Ltd, D2L Europe Ltd, D2L Asia Pte Ltd, and D2L Brasil Soluções de Tecnologia para Educação Ltda.</w:t>
                      </w:r>
                    </w:p>
                    <w:p w14:paraId="60EFC73C" w14:textId="77777777" w:rsidR="003F375C" w:rsidRPr="00EA4AC8" w:rsidRDefault="003F375C" w:rsidP="008471E8">
                      <w:pPr>
                        <w:pStyle w:val="LegalCopy"/>
                      </w:pPr>
                    </w:p>
                    <w:p w14:paraId="69BB3D62" w14:textId="77777777" w:rsidR="003F375C" w:rsidRDefault="003F375C" w:rsidP="008A4DD5">
                      <w:pPr>
                        <w:spacing w:line="240" w:lineRule="auto"/>
                      </w:pPr>
                      <w:r w:rsidRPr="008A4DD5">
                        <w:rPr>
                          <w:rStyle w:val="LegalCopyChar"/>
                        </w:rPr>
                        <w:t>All D2L marks are trademarks of D2L Corporation. Please visit D2L.com/trademarks for a list of D2L marks</w:t>
                      </w:r>
                      <w:r w:rsidRPr="008A4DD5">
                        <w:rPr>
                          <w:iCs/>
                          <w:color w:val="B9BCBE" w:themeColor="text1" w:themeTint="66"/>
                          <w:sz w:val="16"/>
                        </w:rPr>
                        <w:t>.</w:t>
                      </w:r>
                    </w:p>
                  </w:txbxContent>
                </v:textbox>
                <w10:wrap type="square"/>
                <w10:anchorlock/>
              </v:shape>
            </w:pict>
          </mc:Fallback>
        </mc:AlternateContent>
      </w:r>
      <w:r>
        <w:rPr>
          <w:b/>
        </w:rPr>
        <w:t>Web:</w:t>
      </w:r>
      <w:r>
        <w:t xml:space="preserve"> </w:t>
      </w:r>
      <w:r>
        <w:tab/>
      </w:r>
      <w:r w:rsidRPr="000839B9">
        <w:t>www.</w:t>
      </w:r>
      <w:r w:rsidR="00676A75">
        <w:t>D2L</w:t>
      </w:r>
      <w:r w:rsidRPr="000839B9">
        <w:t>.com</w:t>
      </w:r>
    </w:p>
    <w:p w14:paraId="34DDBE8B" w14:textId="77777777" w:rsidR="00A21AAC" w:rsidRDefault="00A21AAC" w:rsidP="00177461"/>
    <w:p w14:paraId="39E3A294" w14:textId="77777777" w:rsidR="00A6775C" w:rsidRDefault="00A6775C" w:rsidP="00177461"/>
    <w:sectPr w:rsidR="00A6775C" w:rsidSect="004E2683">
      <w:headerReference w:type="default" r:id="rId29"/>
      <w:footerReference w:type="default" r:id="rId30"/>
      <w:headerReference w:type="first" r:id="rId31"/>
      <w:type w:val="continuous"/>
      <w:pgSz w:w="12240" w:h="15840" w:code="1"/>
      <w:pgMar w:top="720" w:right="720" w:bottom="720" w:left="720" w:header="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6C83B3" w14:textId="77777777" w:rsidR="00D44A0E" w:rsidRDefault="00D44A0E" w:rsidP="002B1BFF">
      <w:pPr>
        <w:spacing w:after="0" w:line="240" w:lineRule="auto"/>
      </w:pPr>
      <w:r>
        <w:separator/>
      </w:r>
    </w:p>
  </w:endnote>
  <w:endnote w:type="continuationSeparator" w:id="0">
    <w:p w14:paraId="5B3D5680" w14:textId="77777777" w:rsidR="00D44A0E" w:rsidRDefault="00D44A0E" w:rsidP="002B1B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A3C5C" w14:textId="77777777" w:rsidR="003F375C" w:rsidRDefault="003F375C" w:rsidP="00EB21EE">
    <w:pPr>
      <w:pStyle w:val="Footer"/>
      <w:ind w:hanging="630"/>
    </w:pPr>
    <w:r>
      <w:rPr>
        <w:noProof/>
      </w:rPr>
      <mc:AlternateContent>
        <mc:Choice Requires="wps">
          <w:drawing>
            <wp:anchor distT="0" distB="0" distL="114300" distR="114300" simplePos="0" relativeHeight="251672576" behindDoc="0" locked="0" layoutInCell="1" allowOverlap="1" wp14:anchorId="4E64D2A1" wp14:editId="0CF148FA">
              <wp:simplePos x="0" y="0"/>
              <wp:positionH relativeFrom="column">
                <wp:posOffset>-150495</wp:posOffset>
              </wp:positionH>
              <wp:positionV relativeFrom="paragraph">
                <wp:posOffset>-461432</wp:posOffset>
              </wp:positionV>
              <wp:extent cx="7000875" cy="5213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7000875" cy="521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700782" w14:textId="77777777" w:rsidR="003F375C" w:rsidRPr="00A7591A" w:rsidRDefault="003F375C" w:rsidP="0009390D">
                          <w:pPr>
                            <w:pStyle w:val="LegalCopy"/>
                          </w:pPr>
                          <w:r>
                            <w:t>D2L</w:t>
                          </w:r>
                          <w:r w:rsidRPr="00A7591A">
                            <w:t xml:space="preserve"> </w:t>
                          </w:r>
                          <w:r w:rsidRPr="003E3EFB">
                            <w:t>Corporation   |   151 Charles Street West, Suite 400, Kitchener, Ontario</w:t>
                          </w:r>
                          <w:r w:rsidRPr="00A7591A">
                            <w:t xml:space="preserve"> N2G 1H6 Canada</w:t>
                          </w:r>
                        </w:p>
                        <w:p w14:paraId="11DCD14F" w14:textId="77777777" w:rsidR="003F375C" w:rsidRPr="00A7591A" w:rsidRDefault="003F375C" w:rsidP="0009390D">
                          <w:pPr>
                            <w:pStyle w:val="LegalCopy"/>
                          </w:pPr>
                          <w:r w:rsidRPr="00A7591A">
                            <w:t>Toll Free:</w:t>
                          </w:r>
                          <w:r>
                            <w:t xml:space="preserve"> </w:t>
                          </w:r>
                          <w:r w:rsidRPr="00A7591A">
                            <w:t>1 888-772-0325 (U.S. &amp; C</w:t>
                          </w:r>
                          <w:r>
                            <w:t xml:space="preserve">anada)   </w:t>
                          </w:r>
                          <w:r w:rsidRPr="00060D16">
                            <w:t>|</w:t>
                          </w:r>
                          <w:r>
                            <w:t xml:space="preserve">   Telephone: +1 519-772-0325</w:t>
                          </w:r>
                          <w:r>
                            <w:rPr>
                              <w:color w:val="E87511" w:themeColor="background2"/>
                            </w:rPr>
                            <w:t xml:space="preserve">   </w:t>
                          </w:r>
                          <w:r w:rsidRPr="00060D16">
                            <w:t>|</w:t>
                          </w:r>
                          <w:r>
                            <w:t xml:space="preserve">  </w:t>
                          </w:r>
                          <w:r>
                            <w:rPr>
                              <w:color w:val="E87511" w:themeColor="background2"/>
                            </w:rPr>
                            <w:t xml:space="preserve"> </w:t>
                          </w:r>
                          <w:r w:rsidR="0009390D">
                            <w:t>Fax: +1 519-772-0324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E64D2A1" id="_x0000_t202" coordsize="21600,21600" o:spt="202" path="m,l,21600r21600,l21600,xe">
              <v:stroke joinstyle="miter"/>
              <v:path gradientshapeok="t" o:connecttype="rect"/>
            </v:shapetype>
            <v:shape id="Text Box 37" o:spid="_x0000_s1039" type="#_x0000_t202" style="position:absolute;margin-left:-11.85pt;margin-top:-36.35pt;width:551.25pt;height:41.0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" filled="f" stroked="f" strokeweight=".5pt">
              <v:textbox>
                <w:txbxContent>
                  <w:p w14:paraId="11700782" w14:textId="77777777" w:rsidR="003F375C" w:rsidRPr="00A7591A" w:rsidRDefault="003F375C" w:rsidP="0009390D">
                    <w:pPr>
                      <w:pStyle w:val="LegalCopy"/>
                    </w:pPr>
                    <w:r>
                      <w:t>D2L</w:t>
                    </w:r>
                    <w:r w:rsidRPr="00A7591A">
                      <w:t xml:space="preserve"> </w:t>
                    </w:r>
                    <w:r w:rsidRPr="003E3EFB">
                      <w:t>Corporation   |   151 Charles Street West, Suite 400, Kitchener, Ontario</w:t>
                    </w:r>
                    <w:r w:rsidRPr="00A7591A">
                      <w:t xml:space="preserve"> N2G 1H6 Canada</w:t>
                    </w:r>
                  </w:p>
                  <w:p w14:paraId="11DCD14F" w14:textId="77777777" w:rsidR="003F375C" w:rsidRPr="00A7591A" w:rsidRDefault="003F375C" w:rsidP="0009390D">
                    <w:pPr>
                      <w:pStyle w:val="LegalCopy"/>
                    </w:pPr>
                    <w:r w:rsidRPr="00A7591A">
                      <w:t>Toll Free:</w:t>
                    </w:r>
                    <w:r>
                      <w:t xml:space="preserve"> </w:t>
                    </w:r>
                    <w:r w:rsidRPr="00A7591A">
                      <w:t>1 888-772-0325 (U.S. &amp; C</w:t>
                    </w:r>
                    <w:r>
                      <w:t xml:space="preserve">anada)   </w:t>
                    </w:r>
                    <w:r w:rsidRPr="00060D16">
                      <w:t>|</w:t>
                    </w:r>
                    <w:r>
                      <w:t xml:space="preserve">   Telephone: +1 519-772-0325</w:t>
                    </w:r>
                    <w:r>
                      <w:rPr>
                        <w:color w:val="E87511" w:themeColor="background2"/>
                      </w:rPr>
                      <w:t xml:space="preserve">   </w:t>
                    </w:r>
                    <w:r w:rsidRPr="00060D16">
                      <w:t>|</w:t>
                    </w:r>
                    <w:r>
                      <w:t xml:space="preserve">  </w:t>
                    </w:r>
                    <w:r>
                      <w:rPr>
                        <w:color w:val="E87511" w:themeColor="background2"/>
                      </w:rPr>
                      <w:t xml:space="preserve"> </w:t>
                    </w:r>
                    <w:r w:rsidR="0009390D">
                      <w:t>Fax: +1 519-772-0324</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F89542C" wp14:editId="726EDC0C">
              <wp:simplePos x="0" y="0"/>
              <wp:positionH relativeFrom="column">
                <wp:posOffset>-96520</wp:posOffset>
              </wp:positionH>
              <wp:positionV relativeFrom="paragraph">
                <wp:posOffset>909320</wp:posOffset>
              </wp:positionV>
              <wp:extent cx="7001435" cy="779929"/>
              <wp:effectExtent l="0" t="0" r="0" b="1270"/>
              <wp:wrapNone/>
              <wp:docPr id="8" name="Text Box 8"/>
              <wp:cNvGraphicFramePr/>
              <a:graphic xmlns:a="http://schemas.openxmlformats.org/drawingml/2006/main">
                <a:graphicData uri="http://schemas.microsoft.com/office/word/2010/wordprocessingShape">
                  <wps:wsp>
                    <wps:cNvSpPr txBox="1"/>
                    <wps:spPr>
                      <a:xfrm>
                        <a:off x="0" y="0"/>
                        <a:ext cx="7001435" cy="7799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2C8AC4" w14:textId="77777777" w:rsidR="003F375C" w:rsidRPr="00A7591A" w:rsidRDefault="003F375C" w:rsidP="001F33A9">
                          <w:pPr>
                            <w:spacing w:after="0" w:line="480" w:lineRule="exact"/>
                            <w:rPr>
                              <w:color w:val="979B9E" w:themeColor="text1" w:themeTint="99"/>
                            </w:rPr>
                          </w:pPr>
                          <w:r>
                            <w:rPr>
                              <w:color w:val="979B9E" w:themeColor="text1" w:themeTint="99"/>
                            </w:rPr>
                            <w:t>D2L</w:t>
                          </w:r>
                          <w:r w:rsidRPr="00A7591A">
                            <w:rPr>
                              <w:color w:val="979B9E" w:themeColor="text1" w:themeTint="99"/>
                            </w:rPr>
                            <w:t xml:space="preserve"> Incorporated</w:t>
                          </w:r>
                          <w:r>
                            <w:rPr>
                              <w:color w:val="979B9E" w:themeColor="text1" w:themeTint="99"/>
                            </w:rPr>
                            <w:t xml:space="preserve">  </w:t>
                          </w:r>
                          <w:r w:rsidRPr="00060D16">
                            <w:rPr>
                              <w:color w:val="979B9E" w:themeColor="text1" w:themeTint="99"/>
                            </w:rPr>
                            <w:t xml:space="preserve"> </w:t>
                          </w:r>
                          <w:r w:rsidRPr="002475A1">
                            <w:rPr>
                              <w:rStyle w:val="AddressChar"/>
                            </w:rPr>
                            <w:t>|   151 Charles Street West, Suite 400, Kitchener</w:t>
                          </w:r>
                          <w:r w:rsidRPr="00A7591A">
                            <w:rPr>
                              <w:color w:val="979B9E" w:themeColor="text1" w:themeTint="99"/>
                            </w:rPr>
                            <w:t>, Ontario N2G 1H6 Canada</w:t>
                          </w:r>
                        </w:p>
                        <w:p w14:paraId="2ED42BFD" w14:textId="77777777" w:rsidR="003F375C" w:rsidRPr="00A7591A" w:rsidRDefault="003F375C" w:rsidP="001F33A9">
                          <w:pPr>
                            <w:spacing w:after="0" w:line="480" w:lineRule="exact"/>
                            <w:rPr>
                              <w:color w:val="979B9E" w:themeColor="text1" w:themeTint="99"/>
                            </w:rPr>
                          </w:pPr>
                          <w:r w:rsidRPr="00A7591A">
                            <w:rPr>
                              <w:color w:val="979B9E" w:themeColor="text1" w:themeTint="99"/>
                            </w:rPr>
                            <w:t>Toll Free:</w:t>
                          </w:r>
                          <w:r>
                            <w:rPr>
                              <w:color w:val="979B9E" w:themeColor="text1" w:themeTint="99"/>
                            </w:rPr>
                            <w:t xml:space="preserve"> </w:t>
                          </w:r>
                          <w:r w:rsidRPr="00A7591A">
                            <w:rPr>
                              <w:color w:val="979B9E" w:themeColor="text1" w:themeTint="99"/>
                            </w:rPr>
                            <w:t>1 888-772-0325 (U.S. &amp; C</w:t>
                          </w:r>
                          <w:r>
                            <w:rPr>
                              <w:color w:val="979B9E" w:themeColor="text1" w:themeTint="99"/>
                            </w:rPr>
                            <w:t xml:space="preserve">anada)   </w:t>
                          </w:r>
                          <w:r w:rsidRPr="00060D16">
                            <w:rPr>
                              <w:color w:val="979B9E" w:themeColor="text1" w:themeTint="99"/>
                            </w:rPr>
                            <w:t>|</w:t>
                          </w:r>
                          <w:r>
                            <w:t xml:space="preserve">  </w:t>
                          </w:r>
                          <w:r>
                            <w:rPr>
                              <w:color w:val="979B9E" w:themeColor="text1" w:themeTint="99"/>
                            </w:rPr>
                            <w:t xml:space="preserve"> Telephone: +1 519-772-0325</w:t>
                          </w:r>
                          <w:r>
                            <w:rPr>
                              <w:color w:val="E87511" w:themeColor="background2"/>
                            </w:rPr>
                            <w:t xml:space="preserve">   </w:t>
                          </w:r>
                          <w:r w:rsidRPr="00060D16">
                            <w:rPr>
                              <w:color w:val="979B9E" w:themeColor="text1" w:themeTint="99"/>
                            </w:rPr>
                            <w:t>|</w:t>
                          </w:r>
                          <w:r>
                            <w:t xml:space="preserve">  </w:t>
                          </w:r>
                          <w:r>
                            <w:rPr>
                              <w:color w:val="E87511" w:themeColor="background2"/>
                            </w:rPr>
                            <w:t xml:space="preserve"> </w:t>
                          </w:r>
                          <w:r w:rsidRPr="00A7591A">
                            <w:rPr>
                              <w:color w:val="979B9E" w:themeColor="text1" w:themeTint="99"/>
                            </w:rPr>
                            <w:t>Fax: +1 519-772-0324</w:t>
                          </w:r>
                        </w:p>
                        <w:p w14:paraId="1CA857E3" w14:textId="77777777" w:rsidR="003F375C" w:rsidRPr="00A7591A" w:rsidRDefault="003F375C" w:rsidP="00EB21EE">
                          <w:pPr>
                            <w:spacing w:after="0" w:line="480" w:lineRule="exact"/>
                            <w:rPr>
                              <w:color w:val="979B9E" w:themeColor="text1" w:themeTint="9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F89542C" id="Text Box 8" o:spid="_x0000_s1040" type="#_x0000_t202" style="position:absolute;margin-left:-7.6pt;margin-top:71.6pt;width:551.3pt;height:61.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" filled="f" stroked="f" strokeweight=".5pt">
              <v:textbox>
                <w:txbxContent>
                  <w:p w14:paraId="132C8AC4" w14:textId="77777777" w:rsidR="003F375C" w:rsidRPr="00A7591A" w:rsidRDefault="003F375C" w:rsidP="001F33A9">
                    <w:pPr>
                      <w:spacing w:after="0" w:line="480" w:lineRule="exact"/>
                      <w:rPr>
                        <w:color w:val="979B9E" w:themeColor="text1" w:themeTint="99"/>
                      </w:rPr>
                    </w:pPr>
                    <w:r>
                      <w:rPr>
                        <w:color w:val="979B9E" w:themeColor="text1" w:themeTint="99"/>
                      </w:rPr>
                      <w:t>D2L</w:t>
                    </w:r>
                    <w:r w:rsidRPr="00A7591A">
                      <w:rPr>
                        <w:color w:val="979B9E" w:themeColor="text1" w:themeTint="99"/>
                      </w:rPr>
                      <w:t xml:space="preserve"> Incorporated</w:t>
                    </w:r>
                    <w:r>
                      <w:rPr>
                        <w:color w:val="979B9E" w:themeColor="text1" w:themeTint="99"/>
                      </w:rPr>
                      <w:t xml:space="preserve">  </w:t>
                    </w:r>
                    <w:r w:rsidRPr="00060D16">
                      <w:rPr>
                        <w:color w:val="979B9E" w:themeColor="text1" w:themeTint="99"/>
                      </w:rPr>
                      <w:t xml:space="preserve"> </w:t>
                    </w:r>
                    <w:r w:rsidRPr="002475A1">
                      <w:rPr>
                        <w:rStyle w:val="AddressChar"/>
                      </w:rPr>
                      <w:t>|   151 Charles Street West, Suite 400, Kitchener</w:t>
                    </w:r>
                    <w:r w:rsidRPr="00A7591A">
                      <w:rPr>
                        <w:color w:val="979B9E" w:themeColor="text1" w:themeTint="99"/>
                      </w:rPr>
                      <w:t>, Ontario N2G 1H6 Canada</w:t>
                    </w:r>
                  </w:p>
                  <w:p w14:paraId="2ED42BFD" w14:textId="77777777" w:rsidR="003F375C" w:rsidRPr="00A7591A" w:rsidRDefault="003F375C" w:rsidP="001F33A9">
                    <w:pPr>
                      <w:spacing w:after="0" w:line="480" w:lineRule="exact"/>
                      <w:rPr>
                        <w:color w:val="979B9E" w:themeColor="text1" w:themeTint="99"/>
                      </w:rPr>
                    </w:pPr>
                    <w:r w:rsidRPr="00A7591A">
                      <w:rPr>
                        <w:color w:val="979B9E" w:themeColor="text1" w:themeTint="99"/>
                      </w:rPr>
                      <w:t>Toll Free:</w:t>
                    </w:r>
                    <w:r>
                      <w:rPr>
                        <w:color w:val="979B9E" w:themeColor="text1" w:themeTint="99"/>
                      </w:rPr>
                      <w:t xml:space="preserve"> </w:t>
                    </w:r>
                    <w:r w:rsidRPr="00A7591A">
                      <w:rPr>
                        <w:color w:val="979B9E" w:themeColor="text1" w:themeTint="99"/>
                      </w:rPr>
                      <w:t>1 888-772-0325 (U.S. &amp; C</w:t>
                    </w:r>
                    <w:r>
                      <w:rPr>
                        <w:color w:val="979B9E" w:themeColor="text1" w:themeTint="99"/>
                      </w:rPr>
                      <w:t xml:space="preserve">anada)   </w:t>
                    </w:r>
                    <w:r w:rsidRPr="00060D16">
                      <w:rPr>
                        <w:color w:val="979B9E" w:themeColor="text1" w:themeTint="99"/>
                      </w:rPr>
                      <w:t>|</w:t>
                    </w:r>
                    <w:r>
                      <w:t xml:space="preserve">  </w:t>
                    </w:r>
                    <w:r>
                      <w:rPr>
                        <w:color w:val="979B9E" w:themeColor="text1" w:themeTint="99"/>
                      </w:rPr>
                      <w:t xml:space="preserve"> Telephone: +1 519-772-0325</w:t>
                    </w:r>
                    <w:r>
                      <w:rPr>
                        <w:color w:val="E87511" w:themeColor="background2"/>
                      </w:rPr>
                      <w:t xml:space="preserve">   </w:t>
                    </w:r>
                    <w:r w:rsidRPr="00060D16">
                      <w:rPr>
                        <w:color w:val="979B9E" w:themeColor="text1" w:themeTint="99"/>
                      </w:rPr>
                      <w:t>|</w:t>
                    </w:r>
                    <w:r>
                      <w:t xml:space="preserve">  </w:t>
                    </w:r>
                    <w:r>
                      <w:rPr>
                        <w:color w:val="E87511" w:themeColor="background2"/>
                      </w:rPr>
                      <w:t xml:space="preserve"> </w:t>
                    </w:r>
                    <w:r w:rsidRPr="00A7591A">
                      <w:rPr>
                        <w:color w:val="979B9E" w:themeColor="text1" w:themeTint="99"/>
                      </w:rPr>
                      <w:t>Fax: +1 519-772-0324</w:t>
                    </w:r>
                  </w:p>
                  <w:p w14:paraId="1CA857E3" w14:textId="77777777" w:rsidR="003F375C" w:rsidRPr="00A7591A" w:rsidRDefault="003F375C" w:rsidP="00EB21EE">
                    <w:pPr>
                      <w:spacing w:after="0" w:line="480" w:lineRule="exact"/>
                      <w:rPr>
                        <w:color w:val="979B9E" w:themeColor="text1" w:themeTint="99"/>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4F3AC5" w14:textId="77777777" w:rsidR="00D44A0E" w:rsidRDefault="00D44A0E" w:rsidP="002B1BFF">
      <w:pPr>
        <w:spacing w:after="0" w:line="240" w:lineRule="auto"/>
      </w:pPr>
      <w:r>
        <w:separator/>
      </w:r>
    </w:p>
  </w:footnote>
  <w:footnote w:type="continuationSeparator" w:id="0">
    <w:p w14:paraId="4D6599B3" w14:textId="77777777" w:rsidR="00D44A0E" w:rsidRDefault="00D44A0E" w:rsidP="002B1B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ECA82" w14:textId="77777777" w:rsidR="003F375C" w:rsidRDefault="003F375C" w:rsidP="00B20410">
    <w:pPr>
      <w:pStyle w:val="Header"/>
    </w:pPr>
  </w:p>
  <w:p w14:paraId="44EBA89B" w14:textId="77777777" w:rsidR="003F375C" w:rsidRDefault="003F375C" w:rsidP="00B20410">
    <w:pPr>
      <w:pStyle w:val="Header"/>
    </w:pPr>
  </w:p>
  <w:p w14:paraId="1FB011CF" w14:textId="77777777" w:rsidR="00E7788F" w:rsidRDefault="00E7788F" w:rsidP="00B20410">
    <w:pPr>
      <w:pStyle w:val="Header"/>
    </w:pPr>
  </w:p>
  <w:p w14:paraId="40A80153" w14:textId="3E2C479E" w:rsidR="003F375C" w:rsidRDefault="004F7610" w:rsidP="00E7788F">
    <w:pPr>
      <w:pStyle w:val="Header"/>
    </w:pPr>
    <w:r>
      <w:rPr>
        <w:noProof/>
      </w:rPr>
      <w:drawing>
        <wp:inline distT="0" distB="0" distL="0" distR="0" wp14:anchorId="43C4486C" wp14:editId="1A63E692">
          <wp:extent cx="2242386" cy="60007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SU-Logo.jpg"/>
                  <pic:cNvPicPr/>
                </pic:nvPicPr>
                <pic:blipFill>
                  <a:blip r:embed="rId1">
                    <a:extLst>
                      <a:ext uri="{28A0092B-C50C-407E-A947-70E740481C1C}">
                        <a14:useLocalDpi xmlns:a14="http://schemas.microsoft.com/office/drawing/2010/main" val="0"/>
                      </a:ext>
                    </a:extLst>
                  </a:blip>
                  <a:stretch>
                    <a:fillRect/>
                  </a:stretch>
                </pic:blipFill>
                <pic:spPr>
                  <a:xfrm>
                    <a:off x="0" y="0"/>
                    <a:ext cx="2263835" cy="605815"/>
                  </a:xfrm>
                  <a:prstGeom prst="rect">
                    <a:avLst/>
                  </a:prstGeom>
                </pic:spPr>
              </pic:pic>
            </a:graphicData>
          </a:graphic>
        </wp:inline>
      </w:drawing>
    </w:r>
    <w:r w:rsidR="003F375C">
      <w:rPr>
        <w:noProof/>
      </w:rPr>
      <mc:AlternateContent>
        <mc:Choice Requires="wps">
          <w:drawing>
            <wp:anchor distT="0" distB="0" distL="114300" distR="114300" simplePos="0" relativeHeight="251660288" behindDoc="0" locked="0" layoutInCell="1" allowOverlap="1" wp14:anchorId="457BCD72" wp14:editId="69DA1410">
              <wp:simplePos x="0" y="0"/>
              <wp:positionH relativeFrom="column">
                <wp:posOffset>6840967</wp:posOffset>
              </wp:positionH>
              <wp:positionV relativeFrom="paragraph">
                <wp:posOffset>618565</wp:posOffset>
              </wp:positionV>
              <wp:extent cx="528918" cy="277906"/>
              <wp:effectExtent l="0" t="0" r="0" b="0"/>
              <wp:wrapNone/>
              <wp:docPr id="5" name="Text Box 5"/>
              <wp:cNvGraphicFramePr/>
              <a:graphic xmlns:a="http://schemas.openxmlformats.org/drawingml/2006/main">
                <a:graphicData uri="http://schemas.microsoft.com/office/word/2010/wordprocessingShape">
                  <wps:wsp>
                    <wps:cNvSpPr txBox="1"/>
                    <wps:spPr>
                      <a:xfrm>
                        <a:off x="0" y="0"/>
                        <a:ext cx="528918" cy="2779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A9192B" w14:textId="16FF716E" w:rsidR="003F375C" w:rsidRPr="00A7591A" w:rsidRDefault="003F375C">
                          <w:r>
                            <w:fldChar w:fldCharType="begin"/>
                          </w:r>
                          <w:r>
                            <w:instrText xml:space="preserve"> PAGE   \* MERGEFORMAT </w:instrText>
                          </w:r>
                          <w:r>
                            <w:fldChar w:fldCharType="separate"/>
                          </w:r>
                          <w:r w:rsidR="00857494">
                            <w:rPr>
                              <w:noProof/>
                            </w:rPr>
                            <w:t>1</w:t>
                          </w:r>
                          <w:r>
                            <w:rPr>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57BCD72" id="_x0000_t202" coordsize="21600,21600" o:spt="202" path="m,l,21600r21600,l21600,xe">
              <v:stroke joinstyle="miter"/>
              <v:path gradientshapeok="t" o:connecttype="rect"/>
            </v:shapetype>
            <v:shape id="Text Box 5" o:spid="_x0000_s1038" type="#_x0000_t202" style="position:absolute;margin-left:538.65pt;margin-top:48.7pt;width:41.65pt;height:21.9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" filled="f" stroked="f" strokeweight=".5pt">
              <v:textbox>
                <w:txbxContent>
                  <w:p w14:paraId="63A9192B" w14:textId="16FF716E" w:rsidR="003F375C" w:rsidRPr="00A7591A" w:rsidRDefault="003F375C">
                    <w:r>
                      <w:fldChar w:fldCharType="begin"/>
                    </w:r>
                    <w:r>
                      <w:instrText xml:space="preserve"> PAGE   \* MERGEFORMAT </w:instrText>
                    </w:r>
                    <w:r>
                      <w:fldChar w:fldCharType="separate"/>
                    </w:r>
                    <w:r w:rsidR="00857494">
                      <w:rPr>
                        <w:noProof/>
                      </w:rPr>
                      <w:t>1</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C5DB18" w14:textId="77777777" w:rsidR="003F375C" w:rsidRDefault="003F375C" w:rsidP="0030198C">
    <w:pPr>
      <w:pStyle w:val="Header"/>
    </w:pPr>
    <w:r>
      <w:rPr>
        <w:noProof/>
      </w:rPr>
      <mc:AlternateContent>
        <mc:Choice Requires="wps">
          <w:drawing>
            <wp:anchor distT="0" distB="0" distL="114300" distR="114300" simplePos="0" relativeHeight="251673600" behindDoc="0" locked="0" layoutInCell="1" allowOverlap="1" wp14:anchorId="21FC9DD1" wp14:editId="733F0C4D">
              <wp:simplePos x="0" y="0"/>
              <wp:positionH relativeFrom="column">
                <wp:posOffset>6708140</wp:posOffset>
              </wp:positionH>
              <wp:positionV relativeFrom="paragraph">
                <wp:posOffset>688340</wp:posOffset>
              </wp:positionV>
              <wp:extent cx="698500" cy="342900"/>
              <wp:effectExtent l="0" t="0" r="38100" b="38100"/>
              <wp:wrapNone/>
              <wp:docPr id="39" name="Rectangle 39"/>
              <wp:cNvGraphicFramePr/>
              <a:graphic xmlns:a="http://schemas.openxmlformats.org/drawingml/2006/main">
                <a:graphicData uri="http://schemas.microsoft.com/office/word/2010/wordprocessingShape">
                  <wps:wsp>
                    <wps:cNvSpPr/>
                    <wps:spPr>
                      <a:xfrm>
                        <a:off x="0" y="0"/>
                        <a:ext cx="698500" cy="342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AAD9E9E" id="Rectangle 39" o:spid="_x0000_s1026" style="position:absolute;margin-left:528.2pt;margin-top:54.2pt;width:55pt;height:2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" fillcolor="white [3212]" strokecolor="white [3212]"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F5009F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F2622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D4EA5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3ACEF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658CF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1F2168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AEC67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63E4F3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B6E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F9606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1DA1C1D"/>
    <w:multiLevelType w:val="hybridMultilevel"/>
    <w:tmpl w:val="893AD8F6"/>
    <w:lvl w:ilvl="0" w:tplc="1009000F">
      <w:start w:val="1"/>
      <w:numFmt w:val="decimal"/>
      <w:lvlText w:val="%1."/>
      <w:lvlJc w:val="left"/>
      <w:pPr>
        <w:ind w:left="3600" w:hanging="360"/>
      </w:p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11" w15:restartNumberingAfterBreak="0">
    <w:nsid w:val="130A1466"/>
    <w:multiLevelType w:val="hybridMultilevel"/>
    <w:tmpl w:val="61EE719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57A120B"/>
    <w:multiLevelType w:val="hybridMultilevel"/>
    <w:tmpl w:val="BDE828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18081D4A"/>
    <w:multiLevelType w:val="hybridMultilevel"/>
    <w:tmpl w:val="4EAEC48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1A556831"/>
    <w:multiLevelType w:val="hybridMultilevel"/>
    <w:tmpl w:val="FFF4E3E0"/>
    <w:lvl w:ilvl="0" w:tplc="1009000F">
      <w:start w:val="1"/>
      <w:numFmt w:val="decimal"/>
      <w:lvlText w:val="%1."/>
      <w:lvlJc w:val="left"/>
      <w:pPr>
        <w:ind w:left="3600" w:hanging="360"/>
      </w:p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15" w15:restartNumberingAfterBreak="0">
    <w:nsid w:val="2E647ABC"/>
    <w:multiLevelType w:val="hybridMultilevel"/>
    <w:tmpl w:val="B92EBD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C401F69"/>
    <w:multiLevelType w:val="hybridMultilevel"/>
    <w:tmpl w:val="91A61812"/>
    <w:lvl w:ilvl="0" w:tplc="1009000F">
      <w:start w:val="1"/>
      <w:numFmt w:val="decimal"/>
      <w:lvlText w:val="%1."/>
      <w:lvlJc w:val="left"/>
      <w:pPr>
        <w:ind w:left="780" w:hanging="360"/>
      </w:pPr>
    </w:lvl>
    <w:lvl w:ilvl="1" w:tplc="10090019" w:tentative="1">
      <w:start w:val="1"/>
      <w:numFmt w:val="lowerLetter"/>
      <w:lvlText w:val="%2."/>
      <w:lvlJc w:val="left"/>
      <w:pPr>
        <w:ind w:left="1500" w:hanging="360"/>
      </w:pPr>
    </w:lvl>
    <w:lvl w:ilvl="2" w:tplc="1009001B" w:tentative="1">
      <w:start w:val="1"/>
      <w:numFmt w:val="lowerRoman"/>
      <w:lvlText w:val="%3."/>
      <w:lvlJc w:val="right"/>
      <w:pPr>
        <w:ind w:left="2220" w:hanging="180"/>
      </w:pPr>
    </w:lvl>
    <w:lvl w:ilvl="3" w:tplc="1009000F" w:tentative="1">
      <w:start w:val="1"/>
      <w:numFmt w:val="decimal"/>
      <w:lvlText w:val="%4."/>
      <w:lvlJc w:val="left"/>
      <w:pPr>
        <w:ind w:left="2940" w:hanging="360"/>
      </w:pPr>
    </w:lvl>
    <w:lvl w:ilvl="4" w:tplc="10090019" w:tentative="1">
      <w:start w:val="1"/>
      <w:numFmt w:val="lowerLetter"/>
      <w:lvlText w:val="%5."/>
      <w:lvlJc w:val="left"/>
      <w:pPr>
        <w:ind w:left="3660" w:hanging="360"/>
      </w:pPr>
    </w:lvl>
    <w:lvl w:ilvl="5" w:tplc="1009001B" w:tentative="1">
      <w:start w:val="1"/>
      <w:numFmt w:val="lowerRoman"/>
      <w:lvlText w:val="%6."/>
      <w:lvlJc w:val="right"/>
      <w:pPr>
        <w:ind w:left="4380" w:hanging="180"/>
      </w:pPr>
    </w:lvl>
    <w:lvl w:ilvl="6" w:tplc="1009000F" w:tentative="1">
      <w:start w:val="1"/>
      <w:numFmt w:val="decimal"/>
      <w:lvlText w:val="%7."/>
      <w:lvlJc w:val="left"/>
      <w:pPr>
        <w:ind w:left="5100" w:hanging="360"/>
      </w:pPr>
    </w:lvl>
    <w:lvl w:ilvl="7" w:tplc="10090019" w:tentative="1">
      <w:start w:val="1"/>
      <w:numFmt w:val="lowerLetter"/>
      <w:lvlText w:val="%8."/>
      <w:lvlJc w:val="left"/>
      <w:pPr>
        <w:ind w:left="5820" w:hanging="360"/>
      </w:pPr>
    </w:lvl>
    <w:lvl w:ilvl="8" w:tplc="1009001B" w:tentative="1">
      <w:start w:val="1"/>
      <w:numFmt w:val="lowerRoman"/>
      <w:lvlText w:val="%9."/>
      <w:lvlJc w:val="right"/>
      <w:pPr>
        <w:ind w:left="6540" w:hanging="180"/>
      </w:pPr>
    </w:lvl>
  </w:abstractNum>
  <w:abstractNum w:abstractNumId="17" w15:restartNumberingAfterBreak="0">
    <w:nsid w:val="3C956507"/>
    <w:multiLevelType w:val="hybridMultilevel"/>
    <w:tmpl w:val="36E45376"/>
    <w:lvl w:ilvl="0" w:tplc="2990C6A2">
      <w:start w:val="1"/>
      <w:numFmt w:val="bullet"/>
      <w:pStyle w:val="Bullets"/>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317564"/>
    <w:multiLevelType w:val="hybridMultilevel"/>
    <w:tmpl w:val="4EAEC48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09C476C"/>
    <w:multiLevelType w:val="hybridMultilevel"/>
    <w:tmpl w:val="74D22474"/>
    <w:lvl w:ilvl="0" w:tplc="01D6C7F0">
      <w:start w:val="1"/>
      <w:numFmt w:val="decimal"/>
      <w:pStyle w:val="Liststy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8F0DFF"/>
    <w:multiLevelType w:val="hybridMultilevel"/>
    <w:tmpl w:val="492CA8A0"/>
    <w:lvl w:ilvl="0" w:tplc="473E8F7E">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3737C0A"/>
    <w:multiLevelType w:val="hybridMultilevel"/>
    <w:tmpl w:val="AC0CEE5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780B09F2"/>
    <w:multiLevelType w:val="hybridMultilevel"/>
    <w:tmpl w:val="5198919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7"/>
  </w:num>
  <w:num w:numId="12">
    <w:abstractNumId w:val="19"/>
  </w:num>
  <w:num w:numId="13">
    <w:abstractNumId w:val="16"/>
  </w:num>
  <w:num w:numId="14">
    <w:abstractNumId w:val="15"/>
  </w:num>
  <w:num w:numId="15">
    <w:abstractNumId w:val="12"/>
  </w:num>
  <w:num w:numId="16">
    <w:abstractNumId w:val="21"/>
  </w:num>
  <w:num w:numId="17">
    <w:abstractNumId w:val="22"/>
  </w:num>
  <w:num w:numId="18">
    <w:abstractNumId w:val="18"/>
  </w:num>
  <w:num w:numId="19">
    <w:abstractNumId w:val="11"/>
  </w:num>
  <w:num w:numId="20">
    <w:abstractNumId w:val="10"/>
  </w:num>
  <w:num w:numId="21">
    <w:abstractNumId w:val="14"/>
  </w:num>
  <w:num w:numId="22">
    <w:abstractNumId w:val="20"/>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attachedTemplate r:id="rId1"/>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IyMjS3NLA0MTOxtDRW0lEKTi0uzszPAykwqgUA8s4ClCwAAAA="/>
  </w:docVars>
  <w:rsids>
    <w:rsidRoot w:val="0031372A"/>
    <w:rsid w:val="00023E42"/>
    <w:rsid w:val="00031AE6"/>
    <w:rsid w:val="00034DC3"/>
    <w:rsid w:val="000362CD"/>
    <w:rsid w:val="0004276E"/>
    <w:rsid w:val="00060D16"/>
    <w:rsid w:val="0009296B"/>
    <w:rsid w:val="0009390D"/>
    <w:rsid w:val="000A40FE"/>
    <w:rsid w:val="000A4BB7"/>
    <w:rsid w:val="000A4C3D"/>
    <w:rsid w:val="000B60F3"/>
    <w:rsid w:val="000C3977"/>
    <w:rsid w:val="000D592A"/>
    <w:rsid w:val="000F696A"/>
    <w:rsid w:val="001008F0"/>
    <w:rsid w:val="00106A6B"/>
    <w:rsid w:val="00110947"/>
    <w:rsid w:val="0011483F"/>
    <w:rsid w:val="00122F99"/>
    <w:rsid w:val="00123C65"/>
    <w:rsid w:val="001443E8"/>
    <w:rsid w:val="0016098A"/>
    <w:rsid w:val="00177461"/>
    <w:rsid w:val="001A13D6"/>
    <w:rsid w:val="001A5B10"/>
    <w:rsid w:val="001C1E53"/>
    <w:rsid w:val="001C4D08"/>
    <w:rsid w:val="001C6F12"/>
    <w:rsid w:val="001D6564"/>
    <w:rsid w:val="001F1E0F"/>
    <w:rsid w:val="001F33A9"/>
    <w:rsid w:val="00206907"/>
    <w:rsid w:val="002131C6"/>
    <w:rsid w:val="00226D35"/>
    <w:rsid w:val="00243B14"/>
    <w:rsid w:val="002475A1"/>
    <w:rsid w:val="00253A73"/>
    <w:rsid w:val="0025661A"/>
    <w:rsid w:val="00274348"/>
    <w:rsid w:val="00290ACB"/>
    <w:rsid w:val="00290D51"/>
    <w:rsid w:val="002B1BFF"/>
    <w:rsid w:val="002C34DA"/>
    <w:rsid w:val="002E519F"/>
    <w:rsid w:val="00300629"/>
    <w:rsid w:val="0030198C"/>
    <w:rsid w:val="0031372A"/>
    <w:rsid w:val="003170E3"/>
    <w:rsid w:val="00344FB0"/>
    <w:rsid w:val="003867A7"/>
    <w:rsid w:val="003D4A29"/>
    <w:rsid w:val="003E3EFB"/>
    <w:rsid w:val="003F375C"/>
    <w:rsid w:val="003F5023"/>
    <w:rsid w:val="00414711"/>
    <w:rsid w:val="00423E26"/>
    <w:rsid w:val="00433346"/>
    <w:rsid w:val="00442409"/>
    <w:rsid w:val="00444F77"/>
    <w:rsid w:val="00450720"/>
    <w:rsid w:val="004565AB"/>
    <w:rsid w:val="00456EF8"/>
    <w:rsid w:val="00470A9D"/>
    <w:rsid w:val="00482D62"/>
    <w:rsid w:val="00487958"/>
    <w:rsid w:val="004B46A9"/>
    <w:rsid w:val="004D36BB"/>
    <w:rsid w:val="004E05FB"/>
    <w:rsid w:val="004E2683"/>
    <w:rsid w:val="004F7610"/>
    <w:rsid w:val="005229B3"/>
    <w:rsid w:val="0052626D"/>
    <w:rsid w:val="00533B55"/>
    <w:rsid w:val="00541A68"/>
    <w:rsid w:val="00566FD1"/>
    <w:rsid w:val="005A580A"/>
    <w:rsid w:val="005B3FF0"/>
    <w:rsid w:val="005C6EE6"/>
    <w:rsid w:val="005D02FB"/>
    <w:rsid w:val="005E01CA"/>
    <w:rsid w:val="005E56B6"/>
    <w:rsid w:val="00603289"/>
    <w:rsid w:val="006277AE"/>
    <w:rsid w:val="006447FC"/>
    <w:rsid w:val="00651E58"/>
    <w:rsid w:val="006600F0"/>
    <w:rsid w:val="00676A75"/>
    <w:rsid w:val="00686608"/>
    <w:rsid w:val="006A4792"/>
    <w:rsid w:val="006A7A38"/>
    <w:rsid w:val="006C16BD"/>
    <w:rsid w:val="006C491B"/>
    <w:rsid w:val="006D5513"/>
    <w:rsid w:val="006F141A"/>
    <w:rsid w:val="00700647"/>
    <w:rsid w:val="00730652"/>
    <w:rsid w:val="00747A5A"/>
    <w:rsid w:val="007670B3"/>
    <w:rsid w:val="0078268E"/>
    <w:rsid w:val="0078354B"/>
    <w:rsid w:val="007C01CA"/>
    <w:rsid w:val="007C226B"/>
    <w:rsid w:val="007C4EB1"/>
    <w:rsid w:val="008030BF"/>
    <w:rsid w:val="00836F07"/>
    <w:rsid w:val="0084499F"/>
    <w:rsid w:val="0084670D"/>
    <w:rsid w:val="008471E8"/>
    <w:rsid w:val="00857494"/>
    <w:rsid w:val="008612BE"/>
    <w:rsid w:val="00862954"/>
    <w:rsid w:val="00876FC5"/>
    <w:rsid w:val="008907B6"/>
    <w:rsid w:val="00896C2A"/>
    <w:rsid w:val="008A4DD5"/>
    <w:rsid w:val="008B08A9"/>
    <w:rsid w:val="008D1575"/>
    <w:rsid w:val="008F4C80"/>
    <w:rsid w:val="008F7992"/>
    <w:rsid w:val="008F7BA1"/>
    <w:rsid w:val="00906B0F"/>
    <w:rsid w:val="00913898"/>
    <w:rsid w:val="00943D63"/>
    <w:rsid w:val="00952AA0"/>
    <w:rsid w:val="00973CB7"/>
    <w:rsid w:val="00973E91"/>
    <w:rsid w:val="0098441E"/>
    <w:rsid w:val="0099358C"/>
    <w:rsid w:val="009B3C8C"/>
    <w:rsid w:val="009C3748"/>
    <w:rsid w:val="009C5001"/>
    <w:rsid w:val="009F1DB0"/>
    <w:rsid w:val="009F2594"/>
    <w:rsid w:val="009F38B7"/>
    <w:rsid w:val="009F3970"/>
    <w:rsid w:val="00A10524"/>
    <w:rsid w:val="00A17531"/>
    <w:rsid w:val="00A21AAC"/>
    <w:rsid w:val="00A6775C"/>
    <w:rsid w:val="00A7591A"/>
    <w:rsid w:val="00AB4EF2"/>
    <w:rsid w:val="00B20410"/>
    <w:rsid w:val="00B27E84"/>
    <w:rsid w:val="00B864AB"/>
    <w:rsid w:val="00B902F6"/>
    <w:rsid w:val="00BA56CA"/>
    <w:rsid w:val="00BA6483"/>
    <w:rsid w:val="00C02F04"/>
    <w:rsid w:val="00C6345A"/>
    <w:rsid w:val="00C768DE"/>
    <w:rsid w:val="00C80036"/>
    <w:rsid w:val="00C8429E"/>
    <w:rsid w:val="00C91CC3"/>
    <w:rsid w:val="00C94CCC"/>
    <w:rsid w:val="00CB1296"/>
    <w:rsid w:val="00CC0E97"/>
    <w:rsid w:val="00CD1EAB"/>
    <w:rsid w:val="00CE400A"/>
    <w:rsid w:val="00CE4C08"/>
    <w:rsid w:val="00CE5734"/>
    <w:rsid w:val="00CF4F66"/>
    <w:rsid w:val="00D22345"/>
    <w:rsid w:val="00D246BF"/>
    <w:rsid w:val="00D26D83"/>
    <w:rsid w:val="00D44A0E"/>
    <w:rsid w:val="00DB7394"/>
    <w:rsid w:val="00DF327A"/>
    <w:rsid w:val="00E041EA"/>
    <w:rsid w:val="00E06C36"/>
    <w:rsid w:val="00E27F77"/>
    <w:rsid w:val="00E37488"/>
    <w:rsid w:val="00E74143"/>
    <w:rsid w:val="00E7526C"/>
    <w:rsid w:val="00E7788F"/>
    <w:rsid w:val="00EB21EE"/>
    <w:rsid w:val="00EC45A8"/>
    <w:rsid w:val="00EE31D8"/>
    <w:rsid w:val="00EF2314"/>
    <w:rsid w:val="00EF7E61"/>
    <w:rsid w:val="00F22A0A"/>
    <w:rsid w:val="00F22E29"/>
    <w:rsid w:val="00F260F9"/>
    <w:rsid w:val="00F70A36"/>
    <w:rsid w:val="00F733CD"/>
    <w:rsid w:val="00F825BA"/>
    <w:rsid w:val="00F830C9"/>
    <w:rsid w:val="00FD1506"/>
    <w:rsid w:val="00FF30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C6E3C72"/>
  <w15:docId w15:val="{33ECEC73-65EA-481E-B14E-7DDF25CA3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lsdException w:name="heading 2" w:semiHidden="1" w:uiPriority="12"/>
    <w:lsdException w:name="heading 3" w:semiHidden="1" w:uiPriority="12" w:unhideWhenUsed="1" w:qFormat="1"/>
    <w:lsdException w:name="heading 4" w:semiHidden="1" w:uiPriority="12" w:unhideWhenUsed="1" w:qFormat="1"/>
    <w:lsdException w:name="heading 5" w:semiHidden="1" w:uiPriority="12" w:unhideWhenUsed="1" w:qFormat="1"/>
    <w:lsdException w:name="heading 6" w:semiHidden="1" w:uiPriority="12" w:unhideWhenUsed="1" w:qFormat="1"/>
    <w:lsdException w:name="heading 7" w:semiHidden="1" w:uiPriority="12" w:unhideWhenUsed="1" w:qFormat="1"/>
    <w:lsdException w:name="heading 8" w:semiHidden="1" w:uiPriority="12" w:unhideWhenUsed="1" w:qFormat="1"/>
    <w:lsdException w:name="heading 9" w:semiHidden="1" w:uiPriority="1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8"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8"/>
    <w:lsdException w:name="Intense Emphasis" w:uiPriority="21"/>
    <w:lsdException w:name="Subtle Reference" w:uiPriority="31"/>
    <w:lsdException w:name="Intense Reference" w:uiPriority="32"/>
    <w:lsdException w:name="Book Title" w:uiPriority="18"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Body Copy"/>
    <w:qFormat/>
    <w:rsid w:val="00DB7394"/>
    <w:pPr>
      <w:spacing w:after="280" w:line="280" w:lineRule="exact"/>
    </w:pPr>
    <w:rPr>
      <w:rFonts w:ascii="Arial" w:hAnsi="Arial"/>
      <w:color w:val="55595B" w:themeColor="text1"/>
      <w:kern w:val="28"/>
      <w:sz w:val="20"/>
    </w:rPr>
  </w:style>
  <w:style w:type="paragraph" w:styleId="Heading1">
    <w:name w:val="heading 1"/>
    <w:aliases w:val="1 Heading first on page,Heading* first on page"/>
    <w:basedOn w:val="Normal"/>
    <w:next w:val="Normal"/>
    <w:link w:val="Heading1Char"/>
    <w:uiPriority w:val="2"/>
    <w:rsid w:val="007670B3"/>
    <w:pPr>
      <w:keepNext/>
      <w:keepLines/>
      <w:spacing w:line="240" w:lineRule="auto"/>
      <w:outlineLvl w:val="0"/>
    </w:pPr>
    <w:rPr>
      <w:rFonts w:eastAsiaTheme="majorEastAsia" w:cstheme="majorBidi"/>
      <w:bCs/>
      <w:color w:val="E87511" w:themeColor="background2"/>
      <w:sz w:val="36"/>
      <w:szCs w:val="28"/>
    </w:rPr>
  </w:style>
  <w:style w:type="paragraph" w:styleId="Heading2">
    <w:name w:val="heading 2"/>
    <w:basedOn w:val="Normal"/>
    <w:next w:val="Normal"/>
    <w:link w:val="Heading2Char"/>
    <w:uiPriority w:val="12"/>
    <w:semiHidden/>
    <w:rsid w:val="001A13D6"/>
    <w:pPr>
      <w:keepNext/>
      <w:keepLines/>
      <w:spacing w:before="40" w:after="0"/>
      <w:outlineLvl w:val="1"/>
    </w:pPr>
    <w:rPr>
      <w:rFonts w:asciiTheme="majorHAnsi" w:eastAsiaTheme="majorEastAsia" w:hAnsiTheme="majorHAnsi" w:cstheme="majorBidi"/>
      <w:color w:val="007982"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2B1BF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D6564"/>
    <w:rPr>
      <w:color w:val="55595B" w:themeColor="text1"/>
      <w:kern w:val="28"/>
      <w:sz w:val="20"/>
    </w:rPr>
  </w:style>
  <w:style w:type="paragraph" w:styleId="Footer">
    <w:name w:val="footer"/>
    <w:basedOn w:val="Normal"/>
    <w:link w:val="FooterChar"/>
    <w:uiPriority w:val="99"/>
    <w:semiHidden/>
    <w:rsid w:val="002B1BF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D6564"/>
    <w:rPr>
      <w:color w:val="55595B" w:themeColor="text1"/>
      <w:kern w:val="28"/>
      <w:sz w:val="20"/>
    </w:rPr>
  </w:style>
  <w:style w:type="paragraph" w:styleId="BalloonText">
    <w:name w:val="Balloon Text"/>
    <w:basedOn w:val="Normal"/>
    <w:link w:val="BalloonTextChar"/>
    <w:uiPriority w:val="99"/>
    <w:semiHidden/>
    <w:unhideWhenUsed/>
    <w:rsid w:val="002B1B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1BFF"/>
    <w:rPr>
      <w:rFonts w:ascii="Tahoma" w:hAnsi="Tahoma" w:cs="Tahoma"/>
      <w:color w:val="55595B" w:themeColor="text1"/>
      <w:kern w:val="28"/>
      <w:sz w:val="16"/>
      <w:szCs w:val="16"/>
    </w:rPr>
  </w:style>
  <w:style w:type="character" w:customStyle="1" w:styleId="Heading1Char">
    <w:name w:val="Heading 1 Char"/>
    <w:aliases w:val="1 Heading first on page Char,Heading* first on page Char"/>
    <w:basedOn w:val="DefaultParagraphFont"/>
    <w:link w:val="Heading1"/>
    <w:uiPriority w:val="2"/>
    <w:rsid w:val="007670B3"/>
    <w:rPr>
      <w:rFonts w:ascii="Arial" w:eastAsiaTheme="majorEastAsia" w:hAnsi="Arial" w:cstheme="majorBidi"/>
      <w:bCs/>
      <w:color w:val="E87511" w:themeColor="background2"/>
      <w:kern w:val="28"/>
      <w:sz w:val="36"/>
      <w:szCs w:val="28"/>
    </w:rPr>
  </w:style>
  <w:style w:type="paragraph" w:customStyle="1" w:styleId="NewSectionHeader">
    <w:name w:val="New Section Header"/>
    <w:basedOn w:val="Heading1"/>
    <w:link w:val="NewSectionHeaderChar"/>
    <w:autoRedefine/>
    <w:uiPriority w:val="11"/>
    <w:rsid w:val="00EB21EE"/>
    <w:pPr>
      <w:spacing w:before="560"/>
    </w:pPr>
  </w:style>
  <w:style w:type="character" w:customStyle="1" w:styleId="NewSectionHeaderChar">
    <w:name w:val="New Section Header Char"/>
    <w:basedOn w:val="Heading1Char"/>
    <w:link w:val="NewSectionHeader"/>
    <w:uiPriority w:val="11"/>
    <w:rsid w:val="00686608"/>
    <w:rPr>
      <w:rFonts w:asciiTheme="majorHAnsi" w:eastAsiaTheme="majorEastAsia" w:hAnsiTheme="majorHAnsi" w:cstheme="majorBidi"/>
      <w:bCs/>
      <w:color w:val="E87511" w:themeColor="background2"/>
      <w:kern w:val="28"/>
      <w:sz w:val="36"/>
      <w:szCs w:val="28"/>
    </w:rPr>
  </w:style>
  <w:style w:type="paragraph" w:styleId="Title">
    <w:name w:val="Title"/>
    <w:next w:val="Normal"/>
    <w:link w:val="TitleChar"/>
    <w:autoRedefine/>
    <w:uiPriority w:val="10"/>
    <w:qFormat/>
    <w:rsid w:val="00E7788F"/>
    <w:pPr>
      <w:framePr w:w="10800" w:wrap="around" w:vAnchor="text" w:hAnchor="margin" w:y="1" w:anchorLock="1"/>
      <w:spacing w:after="300" w:line="240" w:lineRule="auto"/>
      <w:contextualSpacing/>
    </w:pPr>
    <w:rPr>
      <w:rFonts w:ascii="Arial" w:eastAsiaTheme="majorEastAsia" w:hAnsi="Arial" w:cstheme="majorBidi"/>
      <w:color w:val="E87511" w:themeColor="background2"/>
      <w:spacing w:val="5"/>
      <w:kern w:val="28"/>
      <w:sz w:val="52"/>
      <w:szCs w:val="52"/>
    </w:rPr>
  </w:style>
  <w:style w:type="character" w:customStyle="1" w:styleId="TitleChar">
    <w:name w:val="Title Char"/>
    <w:basedOn w:val="DefaultParagraphFont"/>
    <w:link w:val="Title"/>
    <w:uiPriority w:val="10"/>
    <w:rsid w:val="00E7788F"/>
    <w:rPr>
      <w:rFonts w:ascii="Arial" w:eastAsiaTheme="majorEastAsia" w:hAnsi="Arial" w:cstheme="majorBidi"/>
      <w:color w:val="E87511" w:themeColor="background2"/>
      <w:spacing w:val="5"/>
      <w:kern w:val="28"/>
      <w:sz w:val="52"/>
      <w:szCs w:val="52"/>
    </w:rPr>
  </w:style>
  <w:style w:type="character" w:styleId="PlaceholderText">
    <w:name w:val="Placeholder Text"/>
    <w:basedOn w:val="DefaultParagraphFont"/>
    <w:uiPriority w:val="99"/>
    <w:semiHidden/>
    <w:rsid w:val="00E06C36"/>
    <w:rPr>
      <w:color w:val="808080"/>
    </w:rPr>
  </w:style>
  <w:style w:type="character" w:styleId="Strong">
    <w:name w:val="Strong"/>
    <w:aliases w:val="Author"/>
    <w:basedOn w:val="DefaultParagraphFont"/>
    <w:uiPriority w:val="8"/>
    <w:qFormat/>
    <w:rsid w:val="008612BE"/>
    <w:rPr>
      <w:rFonts w:ascii="Arial" w:hAnsi="Arial"/>
      <w:b/>
      <w:bCs/>
      <w:i w:val="0"/>
      <w:caps w:val="0"/>
      <w:smallCaps w:val="0"/>
      <w:strike w:val="0"/>
      <w:dstrike w:val="0"/>
      <w:vanish w:val="0"/>
      <w:color w:val="E87511" w:themeColor="background2"/>
      <w:kern w:val="0"/>
      <w:sz w:val="22"/>
      <w:vertAlign w:val="baseline"/>
    </w:rPr>
  </w:style>
  <w:style w:type="paragraph" w:styleId="Quote">
    <w:name w:val="Quote"/>
    <w:aliases w:val="Legal"/>
    <w:basedOn w:val="Normal"/>
    <w:next w:val="Normal"/>
    <w:link w:val="QuoteChar"/>
    <w:uiPriority w:val="29"/>
    <w:semiHidden/>
    <w:qFormat/>
    <w:rsid w:val="00A21AAC"/>
    <w:pPr>
      <w:spacing w:after="0" w:line="200" w:lineRule="exact"/>
    </w:pPr>
    <w:rPr>
      <w:iCs/>
      <w:color w:val="B9BCBE" w:themeColor="text1" w:themeTint="66"/>
      <w:sz w:val="16"/>
    </w:rPr>
  </w:style>
  <w:style w:type="character" w:customStyle="1" w:styleId="QuoteChar">
    <w:name w:val="Quote Char"/>
    <w:aliases w:val="Legal Char"/>
    <w:basedOn w:val="DefaultParagraphFont"/>
    <w:link w:val="Quote"/>
    <w:uiPriority w:val="29"/>
    <w:semiHidden/>
    <w:rsid w:val="001D6564"/>
    <w:rPr>
      <w:iCs/>
      <w:color w:val="B9BCBE" w:themeColor="text1" w:themeTint="66"/>
      <w:kern w:val="28"/>
      <w:sz w:val="16"/>
    </w:rPr>
  </w:style>
  <w:style w:type="character" w:styleId="SubtleEmphasis">
    <w:name w:val="Subtle Emphasis"/>
    <w:aliases w:val="Subject Line or Sub Title"/>
    <w:basedOn w:val="PlainTextChar"/>
    <w:uiPriority w:val="8"/>
    <w:rsid w:val="007670B3"/>
    <w:rPr>
      <w:rFonts w:ascii="Arial" w:hAnsi="Arial"/>
      <w:i/>
      <w:caps w:val="0"/>
      <w:smallCaps w:val="0"/>
      <w:strike w:val="0"/>
      <w:dstrike w:val="0"/>
      <w:vanish w:val="0"/>
      <w:color w:val="55595B" w:themeColor="text1"/>
      <w:position w:val="-6"/>
      <w:sz w:val="40"/>
      <w:szCs w:val="21"/>
      <w:vertAlign w:val="baseline"/>
    </w:rPr>
  </w:style>
  <w:style w:type="paragraph" w:styleId="PlainText">
    <w:name w:val="Plain Text"/>
    <w:basedOn w:val="Normal"/>
    <w:link w:val="PlainTextChar"/>
    <w:uiPriority w:val="99"/>
    <w:semiHidden/>
    <w:unhideWhenUsed/>
    <w:rsid w:val="00A21AAC"/>
    <w:pPr>
      <w:spacing w:after="0" w:line="240" w:lineRule="auto"/>
    </w:pPr>
    <w:rPr>
      <w:rFonts w:ascii="Calibri" w:hAnsi="Calibri"/>
      <w:color w:val="auto"/>
      <w:kern w:val="0"/>
      <w:sz w:val="22"/>
      <w:szCs w:val="21"/>
    </w:rPr>
  </w:style>
  <w:style w:type="character" w:customStyle="1" w:styleId="PlainTextChar">
    <w:name w:val="Plain Text Char"/>
    <w:basedOn w:val="DefaultParagraphFont"/>
    <w:link w:val="PlainText"/>
    <w:uiPriority w:val="99"/>
    <w:semiHidden/>
    <w:rsid w:val="00A21AAC"/>
    <w:rPr>
      <w:rFonts w:ascii="Calibri" w:hAnsi="Calibri"/>
      <w:szCs w:val="21"/>
    </w:rPr>
  </w:style>
  <w:style w:type="character" w:styleId="Hyperlink">
    <w:name w:val="Hyperlink"/>
    <w:basedOn w:val="DefaultParagraphFont"/>
    <w:uiPriority w:val="99"/>
    <w:qFormat/>
    <w:rsid w:val="00243B14"/>
    <w:rPr>
      <w:rFonts w:asciiTheme="minorHAnsi" w:hAnsiTheme="minorHAnsi"/>
      <w:b/>
      <w:color w:val="565A5C" w:themeColor="hyperlink"/>
      <w:sz w:val="20"/>
      <w:u w:val="single"/>
      <w:bdr w:val="none" w:sz="0" w:space="0" w:color="auto"/>
      <w:shd w:val="clear" w:color="auto" w:fill="auto"/>
      <w14:textOutline w14:w="9525" w14:cap="rnd" w14:cmpd="sng" w14:algn="ctr">
        <w14:noFill/>
        <w14:prstDash w14:val="solid"/>
        <w14:bevel/>
      </w14:textOutline>
    </w:rPr>
  </w:style>
  <w:style w:type="paragraph" w:customStyle="1" w:styleId="TitleWhite">
    <w:name w:val="Title White"/>
    <w:basedOn w:val="Title"/>
    <w:link w:val="TitleWhiteChar"/>
    <w:uiPriority w:val="5"/>
    <w:qFormat/>
    <w:rsid w:val="00122F99"/>
    <w:pPr>
      <w:framePr w:wrap="around"/>
    </w:pPr>
    <w:rPr>
      <w:color w:val="FFFFFF" w:themeColor="background1"/>
    </w:rPr>
  </w:style>
  <w:style w:type="paragraph" w:customStyle="1" w:styleId="SubjectLine">
    <w:name w:val="Subject Line"/>
    <w:basedOn w:val="Normal"/>
    <w:link w:val="SubjectLineChar"/>
    <w:uiPriority w:val="10"/>
    <w:rsid w:val="00CB1296"/>
  </w:style>
  <w:style w:type="character" w:customStyle="1" w:styleId="TitleWhiteChar">
    <w:name w:val="Title White Char"/>
    <w:basedOn w:val="TitleChar"/>
    <w:link w:val="TitleWhite"/>
    <w:uiPriority w:val="5"/>
    <w:rsid w:val="00122F99"/>
    <w:rPr>
      <w:rFonts w:ascii="Arial" w:eastAsiaTheme="majorEastAsia" w:hAnsi="Arial" w:cstheme="majorBidi"/>
      <w:color w:val="FFFFFF" w:themeColor="background1"/>
      <w:spacing w:val="5"/>
      <w:kern w:val="28"/>
      <w:sz w:val="52"/>
      <w:szCs w:val="52"/>
    </w:rPr>
  </w:style>
  <w:style w:type="paragraph" w:customStyle="1" w:styleId="Author-Orange">
    <w:name w:val="Author-Orange"/>
    <w:basedOn w:val="Quote"/>
    <w:link w:val="Author-OrangeChar"/>
    <w:uiPriority w:val="11"/>
    <w:rsid w:val="00CB1296"/>
  </w:style>
  <w:style w:type="character" w:customStyle="1" w:styleId="SubjectLineChar">
    <w:name w:val="Subject Line Char"/>
    <w:basedOn w:val="DefaultParagraphFont"/>
    <w:link w:val="SubjectLine"/>
    <w:uiPriority w:val="10"/>
    <w:rsid w:val="00686608"/>
    <w:rPr>
      <w:color w:val="55595B" w:themeColor="text1"/>
      <w:kern w:val="28"/>
      <w:sz w:val="20"/>
    </w:rPr>
  </w:style>
  <w:style w:type="paragraph" w:customStyle="1" w:styleId="Author-White">
    <w:name w:val="Author-White"/>
    <w:basedOn w:val="Author-Orange"/>
    <w:next w:val="Normal"/>
    <w:link w:val="Author-WhiteChar"/>
    <w:uiPriority w:val="8"/>
    <w:qFormat/>
    <w:rsid w:val="00CF4F66"/>
    <w:rPr>
      <w:b/>
      <w:color w:val="FFFFFF" w:themeColor="background1"/>
      <w:sz w:val="20"/>
    </w:rPr>
  </w:style>
  <w:style w:type="character" w:customStyle="1" w:styleId="Author-OrangeChar">
    <w:name w:val="Author-Orange Char"/>
    <w:basedOn w:val="QuoteChar"/>
    <w:link w:val="Author-Orange"/>
    <w:uiPriority w:val="11"/>
    <w:rsid w:val="00686608"/>
    <w:rPr>
      <w:iCs/>
      <w:color w:val="B9BCBE" w:themeColor="text1" w:themeTint="66"/>
      <w:kern w:val="28"/>
      <w:sz w:val="16"/>
    </w:rPr>
  </w:style>
  <w:style w:type="paragraph" w:customStyle="1" w:styleId="SubjectLine-White">
    <w:name w:val="Subject Line-White"/>
    <w:basedOn w:val="SubjectLine"/>
    <w:link w:val="SubjectLine-WhiteChar"/>
    <w:uiPriority w:val="6"/>
    <w:qFormat/>
    <w:rsid w:val="001A5B10"/>
    <w:pPr>
      <w:framePr w:w="10800" w:wrap="around" w:vAnchor="text" w:hAnchor="margin" w:y="1" w:anchorLock="1"/>
      <w:spacing w:line="240" w:lineRule="auto"/>
    </w:pPr>
    <w:rPr>
      <w:i/>
      <w:color w:val="FFFFFF" w:themeColor="background1"/>
      <w:position w:val="-6"/>
      <w:sz w:val="40"/>
    </w:rPr>
  </w:style>
  <w:style w:type="character" w:customStyle="1" w:styleId="Author-WhiteChar">
    <w:name w:val="Author-White Char"/>
    <w:basedOn w:val="Author-OrangeChar"/>
    <w:link w:val="Author-White"/>
    <w:uiPriority w:val="8"/>
    <w:rsid w:val="00686608"/>
    <w:rPr>
      <w:b/>
      <w:iCs/>
      <w:color w:val="FFFFFF" w:themeColor="background1"/>
      <w:kern w:val="28"/>
      <w:sz w:val="20"/>
    </w:rPr>
  </w:style>
  <w:style w:type="paragraph" w:customStyle="1" w:styleId="PublishDate">
    <w:name w:val="Publish Date"/>
    <w:basedOn w:val="Normal"/>
    <w:link w:val="PublishDateChar"/>
    <w:uiPriority w:val="17"/>
    <w:qFormat/>
    <w:rsid w:val="00CB1296"/>
  </w:style>
  <w:style w:type="character" w:customStyle="1" w:styleId="SubjectLine-WhiteChar">
    <w:name w:val="Subject Line-White Char"/>
    <w:basedOn w:val="SubjectLineChar"/>
    <w:link w:val="SubjectLine-White"/>
    <w:uiPriority w:val="6"/>
    <w:rsid w:val="001A5B10"/>
    <w:rPr>
      <w:i/>
      <w:color w:val="FFFFFF" w:themeColor="background1"/>
      <w:kern w:val="28"/>
      <w:position w:val="-6"/>
      <w:sz w:val="40"/>
    </w:rPr>
  </w:style>
  <w:style w:type="paragraph" w:customStyle="1" w:styleId="PublishDate-White">
    <w:name w:val="Publish Date-White"/>
    <w:basedOn w:val="Normal"/>
    <w:link w:val="PublishDate-WhiteChar"/>
    <w:uiPriority w:val="8"/>
    <w:qFormat/>
    <w:rsid w:val="00CB1296"/>
    <w:rPr>
      <w:color w:val="FFFFFF" w:themeColor="background1"/>
    </w:rPr>
  </w:style>
  <w:style w:type="character" w:customStyle="1" w:styleId="PublishDateChar">
    <w:name w:val="Publish Date Char"/>
    <w:basedOn w:val="DefaultParagraphFont"/>
    <w:link w:val="PublishDate"/>
    <w:uiPriority w:val="17"/>
    <w:rsid w:val="00686608"/>
    <w:rPr>
      <w:color w:val="55595B" w:themeColor="text1"/>
      <w:kern w:val="28"/>
      <w:sz w:val="20"/>
    </w:rPr>
  </w:style>
  <w:style w:type="paragraph" w:customStyle="1" w:styleId="SectionHeader-Firstlineonapage">
    <w:name w:val="Section Header - First line on a page"/>
    <w:basedOn w:val="Heading1"/>
    <w:link w:val="SectionHeader-FirstlineonapageChar"/>
    <w:uiPriority w:val="2"/>
    <w:rsid w:val="00E37488"/>
    <w:pPr>
      <w:spacing w:line="560" w:lineRule="exact"/>
    </w:pPr>
  </w:style>
  <w:style w:type="character" w:customStyle="1" w:styleId="PublishDate-WhiteChar">
    <w:name w:val="Publish Date-White Char"/>
    <w:basedOn w:val="DefaultParagraphFont"/>
    <w:link w:val="PublishDate-White"/>
    <w:uiPriority w:val="8"/>
    <w:rsid w:val="00686608"/>
    <w:rPr>
      <w:color w:val="FFFFFF" w:themeColor="background1"/>
      <w:kern w:val="28"/>
      <w:sz w:val="20"/>
    </w:rPr>
  </w:style>
  <w:style w:type="paragraph" w:customStyle="1" w:styleId="SectionHeader">
    <w:name w:val="Section Header"/>
    <w:basedOn w:val="NewSectionHeader"/>
    <w:link w:val="SectionHeaderChar"/>
    <w:qFormat/>
    <w:rsid w:val="00DB7394"/>
    <w:pPr>
      <w:spacing w:before="280" w:after="300" w:line="560" w:lineRule="exact"/>
    </w:pPr>
    <w:rPr>
      <w:sz w:val="32"/>
    </w:rPr>
  </w:style>
  <w:style w:type="character" w:customStyle="1" w:styleId="SectionHeader-FirstlineonapageChar">
    <w:name w:val="Section Header - First line on a page Char"/>
    <w:basedOn w:val="Heading1Char"/>
    <w:link w:val="SectionHeader-Firstlineonapage"/>
    <w:uiPriority w:val="2"/>
    <w:rsid w:val="00CE4C08"/>
    <w:rPr>
      <w:rFonts w:asciiTheme="majorHAnsi" w:eastAsiaTheme="majorEastAsia" w:hAnsiTheme="majorHAnsi" w:cstheme="majorBidi"/>
      <w:bCs/>
      <w:color w:val="E87511" w:themeColor="background2"/>
      <w:kern w:val="28"/>
      <w:sz w:val="36"/>
      <w:szCs w:val="28"/>
    </w:rPr>
  </w:style>
  <w:style w:type="paragraph" w:customStyle="1" w:styleId="LegalCopy">
    <w:name w:val="Legal Copy"/>
    <w:basedOn w:val="Quote"/>
    <w:link w:val="LegalCopyChar"/>
    <w:uiPriority w:val="11"/>
    <w:qFormat/>
    <w:rsid w:val="000C3977"/>
  </w:style>
  <w:style w:type="character" w:customStyle="1" w:styleId="SectionHeaderChar">
    <w:name w:val="Section Header Char"/>
    <w:basedOn w:val="NewSectionHeaderChar"/>
    <w:link w:val="SectionHeader"/>
    <w:rsid w:val="00DB7394"/>
    <w:rPr>
      <w:rFonts w:ascii="Arial" w:eastAsiaTheme="majorEastAsia" w:hAnsi="Arial" w:cstheme="majorBidi"/>
      <w:bCs/>
      <w:color w:val="E87511" w:themeColor="background2"/>
      <w:kern w:val="28"/>
      <w:sz w:val="32"/>
      <w:szCs w:val="28"/>
    </w:rPr>
  </w:style>
  <w:style w:type="character" w:customStyle="1" w:styleId="LegalCopyChar">
    <w:name w:val="Legal Copy Char"/>
    <w:basedOn w:val="QuoteChar"/>
    <w:link w:val="LegalCopy"/>
    <w:uiPriority w:val="11"/>
    <w:rsid w:val="00686608"/>
    <w:rPr>
      <w:iCs/>
      <w:color w:val="B9BCBE" w:themeColor="text1" w:themeTint="66"/>
      <w:kern w:val="28"/>
      <w:sz w:val="16"/>
    </w:rPr>
  </w:style>
  <w:style w:type="paragraph" w:styleId="Subtitle">
    <w:name w:val="Subtitle"/>
    <w:basedOn w:val="Normal"/>
    <w:next w:val="Normal"/>
    <w:link w:val="SubtitleChar"/>
    <w:uiPriority w:val="11"/>
    <w:qFormat/>
    <w:rsid w:val="00836F07"/>
    <w:pPr>
      <w:numPr>
        <w:ilvl w:val="1"/>
      </w:numPr>
      <w:spacing w:after="0"/>
    </w:pPr>
    <w:rPr>
      <w:rFonts w:eastAsiaTheme="majorEastAsia" w:cstheme="majorBidi"/>
      <w:i/>
      <w:iCs/>
      <w:color w:val="00A3AE" w:themeColor="accent1"/>
      <w:spacing w:val="15"/>
      <w:sz w:val="24"/>
      <w:szCs w:val="24"/>
    </w:rPr>
  </w:style>
  <w:style w:type="character" w:customStyle="1" w:styleId="SubtitleChar">
    <w:name w:val="Subtitle Char"/>
    <w:basedOn w:val="DefaultParagraphFont"/>
    <w:link w:val="Subtitle"/>
    <w:uiPriority w:val="11"/>
    <w:rsid w:val="00836F07"/>
    <w:rPr>
      <w:rFonts w:ascii="Arial" w:eastAsiaTheme="majorEastAsia" w:hAnsi="Arial" w:cstheme="majorBidi"/>
      <w:i/>
      <w:iCs/>
      <w:color w:val="00A3AE" w:themeColor="accent1"/>
      <w:spacing w:val="15"/>
      <w:kern w:val="28"/>
      <w:sz w:val="24"/>
      <w:szCs w:val="24"/>
    </w:rPr>
  </w:style>
  <w:style w:type="paragraph" w:customStyle="1" w:styleId="Bullets">
    <w:name w:val="Bullets"/>
    <w:basedOn w:val="Normal"/>
    <w:link w:val="BulletsChar"/>
    <w:uiPriority w:val="5"/>
    <w:qFormat/>
    <w:rsid w:val="00110947"/>
    <w:pPr>
      <w:numPr>
        <w:numId w:val="11"/>
      </w:numPr>
      <w:ind w:left="360"/>
    </w:pPr>
  </w:style>
  <w:style w:type="character" w:customStyle="1" w:styleId="BulletsChar">
    <w:name w:val="Bullets Char"/>
    <w:basedOn w:val="DefaultParagraphFont"/>
    <w:link w:val="Bullets"/>
    <w:uiPriority w:val="5"/>
    <w:rsid w:val="00110947"/>
    <w:rPr>
      <w:color w:val="55595B" w:themeColor="text1"/>
      <w:kern w:val="28"/>
      <w:sz w:val="20"/>
    </w:rPr>
  </w:style>
  <w:style w:type="paragraph" w:customStyle="1" w:styleId="In-lineGrey">
    <w:name w:val="In-line Grey"/>
    <w:link w:val="In-lineGreyChar"/>
    <w:uiPriority w:val="6"/>
    <w:qFormat/>
    <w:rsid w:val="008612BE"/>
    <w:pPr>
      <w:framePr w:w="10800" w:wrap="around" w:vAnchor="text" w:hAnchor="margin" w:y="1" w:anchorLock="1"/>
      <w:spacing w:line="240" w:lineRule="auto"/>
    </w:pPr>
    <w:rPr>
      <w:rFonts w:ascii="Arial" w:hAnsi="Arial"/>
      <w:i/>
      <w:color w:val="55595B" w:themeColor="text1"/>
      <w:kern w:val="28"/>
      <w:position w:val="-6"/>
      <w:sz w:val="40"/>
    </w:rPr>
  </w:style>
  <w:style w:type="paragraph" w:customStyle="1" w:styleId="SubHeader">
    <w:name w:val="Sub Header"/>
    <w:basedOn w:val="Heading2"/>
    <w:link w:val="SubHeaderChar"/>
    <w:qFormat/>
    <w:rsid w:val="00C768DE"/>
    <w:rPr>
      <w:rFonts w:ascii="Arial" w:hAnsi="Arial"/>
      <w:b/>
      <w:color w:val="009FBB"/>
      <w:spacing w:val="20"/>
      <w:sz w:val="19"/>
      <w:szCs w:val="19"/>
      <w14:stylisticSets>
        <w14:styleSet w14:id="1"/>
      </w14:stylisticSets>
    </w:rPr>
  </w:style>
  <w:style w:type="character" w:customStyle="1" w:styleId="In-lineGreyChar">
    <w:name w:val="In-line Grey Char"/>
    <w:basedOn w:val="DefaultParagraphFont"/>
    <w:link w:val="In-lineGrey"/>
    <w:uiPriority w:val="6"/>
    <w:rsid w:val="008612BE"/>
    <w:rPr>
      <w:rFonts w:ascii="Arial" w:hAnsi="Arial"/>
      <w:i/>
      <w:color w:val="55595B" w:themeColor="text1"/>
      <w:kern w:val="28"/>
      <w:position w:val="-6"/>
      <w:sz w:val="40"/>
    </w:rPr>
  </w:style>
  <w:style w:type="paragraph" w:styleId="ListParagraph">
    <w:name w:val="List Paragraph"/>
    <w:basedOn w:val="Normal"/>
    <w:link w:val="ListParagraphChar"/>
    <w:uiPriority w:val="34"/>
    <w:unhideWhenUsed/>
    <w:qFormat/>
    <w:rsid w:val="00450720"/>
    <w:pPr>
      <w:ind w:left="720"/>
      <w:contextualSpacing/>
    </w:pPr>
  </w:style>
  <w:style w:type="character" w:customStyle="1" w:styleId="SubHeaderChar">
    <w:name w:val="Sub Header Char"/>
    <w:basedOn w:val="DefaultParagraphFont"/>
    <w:link w:val="SubHeader"/>
    <w:rsid w:val="00C768DE"/>
    <w:rPr>
      <w:rFonts w:ascii="Arial" w:eastAsiaTheme="majorEastAsia" w:hAnsi="Arial" w:cstheme="majorBidi"/>
      <w:b/>
      <w:color w:val="009FBB"/>
      <w:spacing w:val="20"/>
      <w:kern w:val="28"/>
      <w:sz w:val="19"/>
      <w:szCs w:val="19"/>
      <w14:stylisticSets>
        <w14:styleSet w14:id="1"/>
      </w14:stylisticSets>
    </w:rPr>
  </w:style>
  <w:style w:type="paragraph" w:customStyle="1" w:styleId="Liststyle">
    <w:name w:val="List style"/>
    <w:basedOn w:val="ListParagraph"/>
    <w:link w:val="ListstyleChar"/>
    <w:uiPriority w:val="3"/>
    <w:qFormat/>
    <w:rsid w:val="00450720"/>
    <w:pPr>
      <w:numPr>
        <w:numId w:val="12"/>
      </w:numPr>
      <w:ind w:left="288" w:hanging="288"/>
    </w:pPr>
  </w:style>
  <w:style w:type="paragraph" w:customStyle="1" w:styleId="SectionHeaderFirstline">
    <w:name w:val="Section Header (First line)"/>
    <w:basedOn w:val="SectionHeader"/>
    <w:link w:val="SectionHeaderFirstlineChar"/>
    <w:uiPriority w:val="1"/>
    <w:rsid w:val="00DB7394"/>
    <w:pPr>
      <w:spacing w:before="0" w:line="240" w:lineRule="auto"/>
    </w:pPr>
  </w:style>
  <w:style w:type="character" w:customStyle="1" w:styleId="ListParagraphChar">
    <w:name w:val="List Paragraph Char"/>
    <w:basedOn w:val="DefaultParagraphFont"/>
    <w:link w:val="ListParagraph"/>
    <w:uiPriority w:val="34"/>
    <w:rsid w:val="00450720"/>
    <w:rPr>
      <w:color w:val="55595B" w:themeColor="text1"/>
      <w:kern w:val="28"/>
      <w:sz w:val="20"/>
    </w:rPr>
  </w:style>
  <w:style w:type="character" w:customStyle="1" w:styleId="ListstyleChar">
    <w:name w:val="List style Char"/>
    <w:basedOn w:val="ListParagraphChar"/>
    <w:link w:val="Liststyle"/>
    <w:uiPriority w:val="3"/>
    <w:rsid w:val="00450720"/>
    <w:rPr>
      <w:color w:val="55595B" w:themeColor="text1"/>
      <w:kern w:val="28"/>
      <w:sz w:val="20"/>
    </w:rPr>
  </w:style>
  <w:style w:type="character" w:customStyle="1" w:styleId="SectionHeaderFirstlineChar">
    <w:name w:val="Section Header (First line) Char"/>
    <w:basedOn w:val="SectionHeaderChar"/>
    <w:link w:val="SectionHeaderFirstline"/>
    <w:uiPriority w:val="1"/>
    <w:rsid w:val="00DB7394"/>
    <w:rPr>
      <w:rFonts w:ascii="Arial" w:eastAsiaTheme="majorEastAsia" w:hAnsi="Arial" w:cstheme="majorBidi"/>
      <w:bCs/>
      <w:color w:val="E87511" w:themeColor="background2"/>
      <w:kern w:val="28"/>
      <w:sz w:val="32"/>
      <w:szCs w:val="28"/>
    </w:rPr>
  </w:style>
  <w:style w:type="paragraph" w:customStyle="1" w:styleId="Address">
    <w:name w:val="Address"/>
    <w:basedOn w:val="Normal"/>
    <w:link w:val="AddressChar"/>
    <w:uiPriority w:val="9"/>
    <w:qFormat/>
    <w:rsid w:val="002475A1"/>
    <w:pPr>
      <w:spacing w:after="0" w:line="480" w:lineRule="exact"/>
    </w:pPr>
    <w:rPr>
      <w:color w:val="979B9E" w:themeColor="text1" w:themeTint="99"/>
    </w:rPr>
  </w:style>
  <w:style w:type="character" w:customStyle="1" w:styleId="AddressChar">
    <w:name w:val="Address Char"/>
    <w:basedOn w:val="DefaultParagraphFont"/>
    <w:link w:val="Address"/>
    <w:uiPriority w:val="9"/>
    <w:rsid w:val="002475A1"/>
    <w:rPr>
      <w:color w:val="979B9E" w:themeColor="text1" w:themeTint="99"/>
      <w:kern w:val="28"/>
      <w:sz w:val="20"/>
    </w:rPr>
  </w:style>
  <w:style w:type="paragraph" w:styleId="NoSpacing">
    <w:name w:val="No Spacing"/>
    <w:link w:val="NoSpacingChar"/>
    <w:uiPriority w:val="1"/>
    <w:qFormat/>
    <w:rsid w:val="00730652"/>
    <w:pPr>
      <w:spacing w:after="0" w:line="240" w:lineRule="auto"/>
    </w:pPr>
    <w:rPr>
      <w:rFonts w:ascii="Arial" w:eastAsiaTheme="minorEastAsia" w:hAnsi="Arial"/>
    </w:rPr>
  </w:style>
  <w:style w:type="character" w:customStyle="1" w:styleId="NoSpacingChar">
    <w:name w:val="No Spacing Char"/>
    <w:basedOn w:val="DefaultParagraphFont"/>
    <w:link w:val="NoSpacing"/>
    <w:uiPriority w:val="1"/>
    <w:rsid w:val="00730652"/>
    <w:rPr>
      <w:rFonts w:ascii="Arial" w:eastAsiaTheme="minorEastAsia" w:hAnsi="Arial"/>
    </w:rPr>
  </w:style>
  <w:style w:type="character" w:styleId="BookTitle">
    <w:name w:val="Book Title"/>
    <w:basedOn w:val="DefaultParagraphFont"/>
    <w:uiPriority w:val="18"/>
    <w:qFormat/>
    <w:rsid w:val="007670B3"/>
    <w:rPr>
      <w:b/>
      <w:bCs/>
      <w:i/>
      <w:iCs/>
      <w:spacing w:val="5"/>
    </w:rPr>
  </w:style>
  <w:style w:type="character" w:styleId="Emphasis">
    <w:name w:val="Emphasis"/>
    <w:basedOn w:val="DefaultParagraphFont"/>
    <w:uiPriority w:val="20"/>
    <w:qFormat/>
    <w:rsid w:val="007670B3"/>
    <w:rPr>
      <w:i/>
      <w:iCs/>
    </w:rPr>
  </w:style>
  <w:style w:type="character" w:styleId="IntenseEmphasis">
    <w:name w:val="Intense Emphasis"/>
    <w:basedOn w:val="DefaultParagraphFont"/>
    <w:uiPriority w:val="21"/>
    <w:rsid w:val="007670B3"/>
    <w:rPr>
      <w:i/>
      <w:iCs/>
      <w:color w:val="00A3AE" w:themeColor="accent1"/>
    </w:rPr>
  </w:style>
  <w:style w:type="paragraph" w:styleId="IntenseQuote">
    <w:name w:val="Intense Quote"/>
    <w:basedOn w:val="Normal"/>
    <w:next w:val="Normal"/>
    <w:link w:val="IntenseQuoteChar"/>
    <w:uiPriority w:val="30"/>
    <w:rsid w:val="007670B3"/>
    <w:pPr>
      <w:pBdr>
        <w:top w:val="single" w:sz="4" w:space="10" w:color="00A3AE" w:themeColor="accent1"/>
        <w:bottom w:val="single" w:sz="4" w:space="10" w:color="00A3AE" w:themeColor="accent1"/>
      </w:pBdr>
      <w:spacing w:before="360" w:after="360"/>
      <w:ind w:left="864" w:right="864"/>
      <w:jc w:val="center"/>
    </w:pPr>
    <w:rPr>
      <w:i/>
      <w:iCs/>
      <w:color w:val="00A3AE" w:themeColor="accent1"/>
    </w:rPr>
  </w:style>
  <w:style w:type="character" w:customStyle="1" w:styleId="IntenseQuoteChar">
    <w:name w:val="Intense Quote Char"/>
    <w:basedOn w:val="DefaultParagraphFont"/>
    <w:link w:val="IntenseQuote"/>
    <w:uiPriority w:val="30"/>
    <w:rsid w:val="007670B3"/>
    <w:rPr>
      <w:rFonts w:ascii="Arial" w:hAnsi="Arial"/>
      <w:i/>
      <w:iCs/>
      <w:color w:val="00A3AE" w:themeColor="accent1"/>
      <w:kern w:val="28"/>
      <w:sz w:val="20"/>
    </w:rPr>
  </w:style>
  <w:style w:type="character" w:styleId="SubtleReference">
    <w:name w:val="Subtle Reference"/>
    <w:basedOn w:val="DefaultParagraphFont"/>
    <w:uiPriority w:val="31"/>
    <w:rsid w:val="007670B3"/>
    <w:rPr>
      <w:smallCaps/>
      <w:color w:val="8F9496" w:themeColor="text1" w:themeTint="A5"/>
    </w:rPr>
  </w:style>
  <w:style w:type="character" w:styleId="IntenseReference">
    <w:name w:val="Intense Reference"/>
    <w:basedOn w:val="DefaultParagraphFont"/>
    <w:uiPriority w:val="32"/>
    <w:rsid w:val="007670B3"/>
    <w:rPr>
      <w:b/>
      <w:bCs/>
      <w:smallCaps/>
      <w:color w:val="00A3AE" w:themeColor="accent1"/>
      <w:spacing w:val="5"/>
    </w:rPr>
  </w:style>
  <w:style w:type="character" w:customStyle="1" w:styleId="UnresolvedMention">
    <w:name w:val="Unresolved Mention"/>
    <w:basedOn w:val="DefaultParagraphFont"/>
    <w:uiPriority w:val="99"/>
    <w:semiHidden/>
    <w:unhideWhenUsed/>
    <w:rsid w:val="0016098A"/>
    <w:rPr>
      <w:color w:val="808080"/>
      <w:shd w:val="clear" w:color="auto" w:fill="E6E6E6"/>
    </w:rPr>
  </w:style>
  <w:style w:type="paragraph" w:styleId="Caption">
    <w:name w:val="caption"/>
    <w:basedOn w:val="Normal"/>
    <w:next w:val="Normal"/>
    <w:uiPriority w:val="35"/>
    <w:unhideWhenUsed/>
    <w:qFormat/>
    <w:rsid w:val="00482D62"/>
    <w:pPr>
      <w:spacing w:after="200" w:line="240" w:lineRule="auto"/>
    </w:pPr>
    <w:rPr>
      <w:i/>
      <w:iCs/>
      <w:color w:val="565A5C" w:themeColor="text2"/>
      <w:sz w:val="18"/>
      <w:szCs w:val="18"/>
    </w:rPr>
  </w:style>
  <w:style w:type="paragraph" w:styleId="TOCHeading">
    <w:name w:val="TOC Heading"/>
    <w:basedOn w:val="Heading1"/>
    <w:next w:val="Normal"/>
    <w:uiPriority w:val="39"/>
    <w:unhideWhenUsed/>
    <w:qFormat/>
    <w:rsid w:val="001A13D6"/>
    <w:pPr>
      <w:spacing w:before="240" w:after="0" w:line="259" w:lineRule="auto"/>
      <w:outlineLvl w:val="9"/>
    </w:pPr>
    <w:rPr>
      <w:rFonts w:asciiTheme="majorHAnsi" w:hAnsiTheme="majorHAnsi"/>
      <w:bCs w:val="0"/>
      <w:color w:val="007982" w:themeColor="accent1" w:themeShade="BF"/>
      <w:kern w:val="0"/>
      <w:sz w:val="32"/>
      <w:szCs w:val="32"/>
    </w:rPr>
  </w:style>
  <w:style w:type="paragraph" w:styleId="TOC1">
    <w:name w:val="toc 1"/>
    <w:basedOn w:val="Normal"/>
    <w:next w:val="Normal"/>
    <w:autoRedefine/>
    <w:uiPriority w:val="39"/>
    <w:unhideWhenUsed/>
    <w:rsid w:val="001A13D6"/>
    <w:pPr>
      <w:spacing w:after="100"/>
    </w:pPr>
  </w:style>
  <w:style w:type="paragraph" w:styleId="TOC2">
    <w:name w:val="toc 2"/>
    <w:basedOn w:val="Normal"/>
    <w:next w:val="Normal"/>
    <w:autoRedefine/>
    <w:uiPriority w:val="39"/>
    <w:unhideWhenUsed/>
    <w:rsid w:val="001A13D6"/>
    <w:pPr>
      <w:spacing w:after="100"/>
      <w:ind w:left="200"/>
    </w:pPr>
  </w:style>
  <w:style w:type="character" w:customStyle="1" w:styleId="Heading2Char">
    <w:name w:val="Heading 2 Char"/>
    <w:basedOn w:val="DefaultParagraphFont"/>
    <w:link w:val="Heading2"/>
    <w:uiPriority w:val="12"/>
    <w:semiHidden/>
    <w:rsid w:val="001A13D6"/>
    <w:rPr>
      <w:rFonts w:asciiTheme="majorHAnsi" w:eastAsiaTheme="majorEastAsia" w:hAnsiTheme="majorHAnsi" w:cstheme="majorBidi"/>
      <w:color w:val="007982" w:themeColor="accent1" w:themeShade="BF"/>
      <w:kern w:val="28"/>
      <w:sz w:val="26"/>
      <w:szCs w:val="26"/>
    </w:rPr>
  </w:style>
  <w:style w:type="character" w:styleId="FollowedHyperlink">
    <w:name w:val="FollowedHyperlink"/>
    <w:basedOn w:val="DefaultParagraphFont"/>
    <w:uiPriority w:val="99"/>
    <w:semiHidden/>
    <w:unhideWhenUsed/>
    <w:rsid w:val="00EF2314"/>
    <w:rPr>
      <w:color w:val="D7D7D7" w:themeColor="followedHyperlink"/>
      <w:u w:val="single"/>
    </w:rPr>
  </w:style>
  <w:style w:type="table" w:styleId="TableGrid">
    <w:name w:val="Table Grid"/>
    <w:basedOn w:val="TableNormal"/>
    <w:uiPriority w:val="59"/>
    <w:rsid w:val="004E2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4368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evelopers.google.com/youtube/v3/getting-started" TargetMode="External"/><Relationship Id="rId18" Type="http://schemas.openxmlformats.org/officeDocument/2006/relationships/image" Target="media/image5.png"/><Relationship Id="rId26" Type="http://schemas.openxmlformats.org/officeDocument/2006/relationships/hyperlink" Target="http://jsonmate.com/" TargetMode="Externa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community.brightspace.com" TargetMode="External"/><Relationship Id="rId17" Type="http://schemas.openxmlformats.org/officeDocument/2006/relationships/image" Target="media/image4.png"/><Relationship Id="rId25" Type="http://schemas.openxmlformats.org/officeDocument/2006/relationships/hyperlink" Target="http://jsonmate.com/"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documentation.brightspace.com/EN/le/daylight/admin/creating_custom_widget.htm?Highlight=create%20widget" TargetMode="External"/><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mmunity.brightspace.com" TargetMode="External"/><Relationship Id="rId24" Type="http://schemas.openxmlformats.org/officeDocument/2006/relationships/hyperlink" Target="https://jscompress.com/"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9.png"/><Relationship Id="rId10" Type="http://schemas.openxmlformats.org/officeDocument/2006/relationships/hyperlink" Target="https://github.com/jbooth3/Widget" TargetMode="External"/><Relationship Id="rId19" Type="http://schemas.openxmlformats.org/officeDocument/2006/relationships/hyperlink" Target="https://documentation.brightspace.com/EN/le/content/instructor/create_topic.htm?Highlight=create%20new%20topic" TargetMode="External"/><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hyperlink" Target="https://www.youtube.com/watch?v=xBMAI7hZS1s&amp;list=PL1D946ACB21752C0E" TargetMode="External"/><Relationship Id="rId27" Type="http://schemas.openxmlformats.org/officeDocument/2006/relationships/hyperlink" Target="https://jscompress.com/"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mcewan\Documents\Custom%20Office%20Templates\D2L_Template_1Column_C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CBB6B5400A64F4F8302D1BB6A08380E"/>
        <w:category>
          <w:name w:val="General"/>
          <w:gallery w:val="placeholder"/>
        </w:category>
        <w:types>
          <w:type w:val="bbPlcHdr"/>
        </w:types>
        <w:behaviors>
          <w:behavior w:val="content"/>
        </w:behaviors>
        <w:guid w:val="{7FCB6801-D788-42FA-B156-D564B145EDD6}"/>
      </w:docPartPr>
      <w:docPartBody>
        <w:p w:rsidR="00AD7FAE" w:rsidRDefault="00E1260E" w:rsidP="00E1260E">
          <w:pPr>
            <w:pStyle w:val="0CBB6B5400A64F4F8302D1BB6A08380E"/>
          </w:pPr>
          <w:r w:rsidRPr="00BF7EAB">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C55"/>
    <w:rsid w:val="00125199"/>
    <w:rsid w:val="004D5A7F"/>
    <w:rsid w:val="00662649"/>
    <w:rsid w:val="007D7C55"/>
    <w:rsid w:val="00AD7FAE"/>
    <w:rsid w:val="00E1260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260E"/>
    <w:rPr>
      <w:color w:val="808080"/>
    </w:rPr>
  </w:style>
  <w:style w:type="paragraph" w:customStyle="1" w:styleId="AE73DBA1370946279982DDA1D196EF2E">
    <w:name w:val="AE73DBA1370946279982DDA1D196EF2E"/>
    <w:rsid w:val="007D7C55"/>
  </w:style>
  <w:style w:type="paragraph" w:customStyle="1" w:styleId="0CBB6B5400A64F4F8302D1BB6A08380E">
    <w:name w:val="0CBB6B5400A64F4F8302D1BB6A08380E"/>
    <w:rsid w:val="00E1260E"/>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D2L on lights">
      <a:dk1>
        <a:srgbClr val="55595B"/>
      </a:dk1>
      <a:lt1>
        <a:srgbClr val="FFFFFF"/>
      </a:lt1>
      <a:dk2>
        <a:srgbClr val="565A5C"/>
      </a:dk2>
      <a:lt2>
        <a:srgbClr val="E87511"/>
      </a:lt2>
      <a:accent1>
        <a:srgbClr val="00A3AE"/>
      </a:accent1>
      <a:accent2>
        <a:srgbClr val="C83000"/>
      </a:accent2>
      <a:accent3>
        <a:srgbClr val="76A23F"/>
      </a:accent3>
      <a:accent4>
        <a:srgbClr val="005AC9"/>
      </a:accent4>
      <a:accent5>
        <a:srgbClr val="55595B"/>
      </a:accent5>
      <a:accent6>
        <a:srgbClr val="E87511"/>
      </a:accent6>
      <a:hlink>
        <a:srgbClr val="565A5C"/>
      </a:hlink>
      <a:folHlink>
        <a:srgbClr val="D7D7D7"/>
      </a:folHlink>
    </a:clrScheme>
    <a:fontScheme name="Custom 1">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2017-10-11T00:00:00</PublishDate>
  <Abstract>Subject line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071274-FA6F-48C8-9DB3-AD78FD1EF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D2L_Template_1Column_CAN</Template>
  <TotalTime>82</TotalTime>
  <Pages>9</Pages>
  <Words>1317</Words>
  <Characters>7510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Document title</vt:lpstr>
    </vt:vector>
  </TitlesOfParts>
  <Company>Dere2Learn</Company>
  <LinksUpToDate>false</LinksUpToDate>
  <CharactersWithSpaces>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Subject</dc:subject>
  <dc:creator>Micheal McEwan</dc:creator>
  <cp:lastModifiedBy>Jonathan Booth</cp:lastModifiedBy>
  <cp:revision>7</cp:revision>
  <cp:lastPrinted>2014-03-28T20:07:00Z</cp:lastPrinted>
  <dcterms:created xsi:type="dcterms:W3CDTF">2017-09-01T19:30:00Z</dcterms:created>
  <dcterms:modified xsi:type="dcterms:W3CDTF">2017-10-11T20:52:00Z</dcterms:modified>
</cp:coreProperties>
</file>